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4EE0" w14:textId="77777777" w:rsidR="00EB2A10" w:rsidRDefault="00EB2A10" w:rsidP="00EB2A10"/>
    <w:p w14:paraId="7173A4F7" w14:textId="77777777" w:rsidR="00EB2A10" w:rsidRDefault="00EB2A10" w:rsidP="00EB2A10"/>
    <w:p w14:paraId="7C8C7D68" w14:textId="77777777" w:rsidR="00EB2A10" w:rsidRDefault="00EB2A10" w:rsidP="00EB2A10"/>
    <w:p w14:paraId="34B3F6E4" w14:textId="77777777" w:rsidR="00EB2A10" w:rsidRDefault="00EB2A10" w:rsidP="00EB2A10"/>
    <w:p w14:paraId="77136942" w14:textId="77777777" w:rsidR="00EB2A10" w:rsidRDefault="00EB2A10" w:rsidP="00EB2A10"/>
    <w:p w14:paraId="3EBA006A" w14:textId="77777777" w:rsidR="00EB2A10" w:rsidRDefault="00EB2A10" w:rsidP="00EB2A10"/>
    <w:p w14:paraId="00AEAAAB" w14:textId="77777777" w:rsidR="00EB2A10" w:rsidRDefault="00EB2A10" w:rsidP="00EB2A10"/>
    <w:p w14:paraId="47D61286" w14:textId="77777777" w:rsidR="00EB2A10" w:rsidRDefault="00EB2A10" w:rsidP="00EB2A10"/>
    <w:p w14:paraId="7A91858E" w14:textId="77777777" w:rsidR="00EB2A10" w:rsidRPr="00EB2A10" w:rsidRDefault="00EB2A10" w:rsidP="00EB2A10">
      <w:pPr>
        <w:pStyle w:val="Ttulo1"/>
      </w:pPr>
      <w:bookmarkStart w:id="0" w:name="_Toc223949889"/>
      <w:r w:rsidRPr="00EB2A10">
        <w:t>Máster de Especialización en Ciberseguridad de las tecnologías de la información</w:t>
      </w:r>
      <w:bookmarkEnd w:id="0"/>
    </w:p>
    <w:p w14:paraId="3BBD8CF3" w14:textId="77777777" w:rsidR="00EB2A10" w:rsidRDefault="00EB2A10" w:rsidP="00EB2A10"/>
    <w:p w14:paraId="71D5238F" w14:textId="6932437A" w:rsidR="00EB2A10" w:rsidRDefault="004675E9" w:rsidP="006C08F9">
      <w:pPr>
        <w:pStyle w:val="TiTulo1CEU"/>
      </w:pPr>
      <w:r>
        <w:t>Puesta en producción segura</w:t>
      </w:r>
    </w:p>
    <w:p w14:paraId="18C22AA0" w14:textId="77777777" w:rsidR="00EB2A10" w:rsidRDefault="00EB2A10" w:rsidP="00EB2A10"/>
    <w:p w14:paraId="6BE9F166" w14:textId="1FEF36A7" w:rsidR="00EB2A10" w:rsidRDefault="00A06180" w:rsidP="006C08F9">
      <w:pPr>
        <w:pStyle w:val="SubtituloCEU"/>
      </w:pPr>
      <w:r>
        <w:t>Dev-Ops-</w:t>
      </w:r>
      <w:r w:rsidR="00E433D4">
        <w:t>App-Sec</w:t>
      </w:r>
    </w:p>
    <w:p w14:paraId="08DEB584" w14:textId="77777777" w:rsidR="00EB2A10" w:rsidRDefault="00EB2A10" w:rsidP="00EB2A10"/>
    <w:p w14:paraId="62E64C50" w14:textId="77777777" w:rsidR="00EB2A10" w:rsidRDefault="00EB2A10" w:rsidP="00EB2A10"/>
    <w:p w14:paraId="380A7E37" w14:textId="77777777" w:rsidR="00EB2A10" w:rsidRDefault="00EB2A10" w:rsidP="00EB2A10"/>
    <w:p w14:paraId="0598E611" w14:textId="77777777" w:rsidR="00EB2A10" w:rsidRDefault="00EB2A10" w:rsidP="006C08F9">
      <w:pPr>
        <w:ind w:right="-1135"/>
      </w:pPr>
    </w:p>
    <w:p w14:paraId="55BEC4BC" w14:textId="77777777" w:rsidR="00EB2A10" w:rsidRDefault="00EB2A10" w:rsidP="00EB2A10"/>
    <w:p w14:paraId="128E40BC" w14:textId="77777777" w:rsidR="00EB2A10" w:rsidRDefault="00EB2A10" w:rsidP="00EB2A10"/>
    <w:p w14:paraId="76561701" w14:textId="6DA1E305" w:rsidR="00EB2A10" w:rsidRDefault="004675E9" w:rsidP="00EB2A10">
      <w:pPr>
        <w:jc w:val="right"/>
      </w:pPr>
      <w:r>
        <w:t>Pablo Suarez</w:t>
      </w:r>
    </w:p>
    <w:p w14:paraId="5FBD6FBB" w14:textId="05A0679B" w:rsidR="00EB2A10" w:rsidRDefault="004675E9" w:rsidP="00EB2A10">
      <w:pPr>
        <w:jc w:val="right"/>
      </w:pPr>
      <w:r>
        <w:t>09/03/2026</w:t>
      </w:r>
    </w:p>
    <w:p w14:paraId="01744835" w14:textId="77777777" w:rsidR="006C08F9" w:rsidRDefault="006C08F9"/>
    <w:p w14:paraId="787C37C1" w14:textId="77777777" w:rsidR="004675E9" w:rsidRDefault="00B15822" w:rsidP="00B15822">
      <w:pPr>
        <w:rPr>
          <w:noProof/>
        </w:rPr>
      </w:pPr>
      <w:r>
        <w:br w:type="page"/>
      </w:r>
      <w:r>
        <w:fldChar w:fldCharType="begin"/>
      </w:r>
      <w:r>
        <w:instrText xml:space="preserve"> TOC \o "1-5" \h \z \u </w:instrText>
      </w:r>
      <w:r>
        <w:fldChar w:fldCharType="separate"/>
      </w:r>
    </w:p>
    <w:p w14:paraId="5073EDD5" w14:textId="00DF7BE1" w:rsidR="004675E9" w:rsidRDefault="004675E9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3949889" w:history="1">
        <w:r w:rsidRPr="00F92C48">
          <w:rPr>
            <w:rStyle w:val="Hipervnculo"/>
            <w:noProof/>
          </w:rPr>
          <w:t>Máster de Especialización en Ciberseguridad de las tecnologías de la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77F500" w14:textId="4ED5DBC7" w:rsidR="004675E9" w:rsidRDefault="004675E9">
      <w:pPr>
        <w:pStyle w:val="TDC2"/>
        <w:tabs>
          <w:tab w:val="right" w:leader="dot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3949890" w:history="1">
        <w:r w:rsidRPr="00F92C48">
          <w:rPr>
            <w:rStyle w:val="Hipervnculo"/>
            <w:noProof/>
          </w:rPr>
          <w:t>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FEB4B4" w14:textId="7C9FA9E6" w:rsidR="004675E9" w:rsidRDefault="004675E9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3949891" w:history="1">
        <w:r w:rsidRPr="00F92C48">
          <w:rPr>
            <w:rStyle w:val="Hipervnculo"/>
            <w:rFonts w:ascii="Segoe UI Emoji" w:hAnsi="Segoe UI Emoji" w:cs="Segoe UI Emoji"/>
            <w:noProof/>
          </w:rPr>
          <w:t>🏉</w:t>
        </w:r>
        <w:r w:rsidRPr="00F92C48">
          <w:rPr>
            <w:rStyle w:val="Hipervnculo"/>
            <w:noProof/>
          </w:rPr>
          <w:t xml:space="preserve"> Rugby App Secure: Documentación Técnica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1B3885" w14:textId="77777777" w:rsidR="00B15822" w:rsidRPr="00B15822" w:rsidRDefault="00B15822" w:rsidP="00B15822">
      <w:pPr>
        <w:sectPr w:rsidR="00B15822" w:rsidRPr="00B15822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03A7C3FC" w14:textId="68A2D8BD" w:rsidR="00D50FD6" w:rsidRPr="00D50FD6" w:rsidRDefault="000A46F6" w:rsidP="000A46F6">
      <w:pPr>
        <w:pStyle w:val="Ttuloheads"/>
        <w:rPr>
          <w:bCs/>
        </w:rPr>
      </w:pPr>
      <w:bookmarkStart w:id="1" w:name="_Toc223949891"/>
      <w:r w:rsidRPr="00D50FD6">
        <w:rPr>
          <w:rFonts w:ascii="Segoe UI Emoji" w:hAnsi="Segoe UI Emoji" w:cs="Segoe UI Emoji"/>
          <w:bCs/>
        </w:rPr>
        <w:lastRenderedPageBreak/>
        <w:t>🏉</w:t>
      </w:r>
      <w:r w:rsidRPr="00D50FD6">
        <w:rPr>
          <w:bCs/>
        </w:rPr>
        <w:t xml:space="preserve"> Rugby App </w:t>
      </w:r>
      <w:proofErr w:type="spellStart"/>
      <w:r w:rsidRPr="00D50FD6">
        <w:rPr>
          <w:bCs/>
        </w:rPr>
        <w:t>Secure</w:t>
      </w:r>
      <w:proofErr w:type="spellEnd"/>
      <w:r w:rsidRPr="00D50FD6">
        <w:rPr>
          <w:bCs/>
        </w:rPr>
        <w:t xml:space="preserve">: </w:t>
      </w:r>
      <w:r w:rsidR="00D50FD6" w:rsidRPr="00D50FD6">
        <w:rPr>
          <w:bCs/>
        </w:rPr>
        <w:t>Documentación Técnica de Seguridad</w:t>
      </w:r>
      <w:bookmarkEnd w:id="1"/>
    </w:p>
    <w:p w14:paraId="56164841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b/>
          <w:bCs/>
        </w:rPr>
        <w:t>1. Introducción y Arquitectura de Sistemas</w:t>
      </w:r>
    </w:p>
    <w:p w14:paraId="2FDEB7D0" w14:textId="77777777" w:rsidR="00D50FD6" w:rsidRPr="00D50FD6" w:rsidRDefault="00D50FD6" w:rsidP="00D50FD6">
      <w:pPr>
        <w:spacing w:line="278" w:lineRule="auto"/>
      </w:pPr>
      <w:r w:rsidRPr="00D50FD6">
        <w:t>Este proyecto es una plataforma de gestión blindada que utiliza microservicios orquestados para garantizar el aislamiento y la integridad de los datos. La arquitectura se basa en una red privada virtual donde cada componente tiene una función específica de seguridad.</w:t>
      </w:r>
    </w:p>
    <w:p w14:paraId="0E3E6402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rFonts w:ascii="Segoe UI Emoji" w:hAnsi="Segoe UI Emoji" w:cs="Segoe UI Emoji"/>
          <w:b/>
          <w:bCs/>
        </w:rPr>
        <w:t>🛠️</w:t>
      </w:r>
      <w:r w:rsidRPr="00D50FD6">
        <w:rPr>
          <w:b/>
          <w:bCs/>
        </w:rPr>
        <w:t xml:space="preserve"> Mapa de Infraestructura (Docker </w:t>
      </w:r>
      <w:proofErr w:type="spellStart"/>
      <w:r w:rsidRPr="00D50FD6">
        <w:rPr>
          <w:b/>
          <w:bCs/>
        </w:rPr>
        <w:t>Compose</w:t>
      </w:r>
      <w:proofErr w:type="spellEnd"/>
      <w:r w:rsidRPr="00D50FD6">
        <w:rPr>
          <w:b/>
          <w:bCs/>
        </w:rPr>
        <w:t>)</w:t>
      </w:r>
    </w:p>
    <w:p w14:paraId="0A8F521C" w14:textId="77777777" w:rsidR="00D50FD6" w:rsidRPr="00D50FD6" w:rsidRDefault="00D50FD6" w:rsidP="00D50FD6">
      <w:pPr>
        <w:spacing w:line="278" w:lineRule="auto"/>
      </w:pPr>
      <w:r w:rsidRPr="00D50FD6">
        <w:rPr>
          <w:b/>
          <w:bCs/>
        </w:rPr>
        <w:t>Ruta:</w:t>
      </w:r>
      <w:r w:rsidRPr="00D50FD6">
        <w:t xml:space="preserve"> rugby-app/</w:t>
      </w:r>
      <w:proofErr w:type="spellStart"/>
      <w:r w:rsidRPr="00D50FD6">
        <w:t>docker-compose.yml</w:t>
      </w:r>
      <w:proofErr w:type="spellEnd"/>
    </w:p>
    <w:p w14:paraId="374DA42F" w14:textId="77777777" w:rsidR="00D50FD6" w:rsidRPr="00D50FD6" w:rsidRDefault="00D50FD6" w:rsidP="00D50FD6">
      <w:pPr>
        <w:numPr>
          <w:ilvl w:val="0"/>
          <w:numId w:val="20"/>
        </w:numPr>
        <w:spacing w:line="278" w:lineRule="auto"/>
      </w:pPr>
      <w:r w:rsidRPr="00D50FD6">
        <w:rPr>
          <w:b/>
          <w:bCs/>
        </w:rPr>
        <w:t xml:space="preserve">Servicio </w:t>
      </w:r>
      <w:proofErr w:type="spellStart"/>
      <w:r w:rsidRPr="00D50FD6">
        <w:rPr>
          <w:b/>
          <w:bCs/>
        </w:rPr>
        <w:t>db</w:t>
      </w:r>
      <w:proofErr w:type="spellEnd"/>
      <w:r w:rsidRPr="00D50FD6">
        <w:rPr>
          <w:b/>
          <w:bCs/>
        </w:rPr>
        <w:t xml:space="preserve"> (PostgreSQL 15)</w:t>
      </w:r>
      <w:r w:rsidRPr="00D50FD6">
        <w:t>: Almacena la persistencia de jugadores y usuarios. Está aislado en la IP 172.20.0.10 y no es accesible desde el exterior.</w:t>
      </w:r>
    </w:p>
    <w:p w14:paraId="38A078C4" w14:textId="77777777" w:rsidR="00D50FD6" w:rsidRPr="00D50FD6" w:rsidRDefault="00D50FD6" w:rsidP="00D50FD6">
      <w:pPr>
        <w:numPr>
          <w:ilvl w:val="0"/>
          <w:numId w:val="20"/>
        </w:numPr>
        <w:spacing w:line="278" w:lineRule="auto"/>
      </w:pPr>
      <w:r w:rsidRPr="00D50FD6">
        <w:rPr>
          <w:b/>
          <w:bCs/>
        </w:rPr>
        <w:t>Servicio cache (Redis)</w:t>
      </w:r>
      <w:r w:rsidRPr="00D50FD6">
        <w:t>: Optimiza la gestión de sesiones y reduce la latencia de respuesta.</w:t>
      </w:r>
    </w:p>
    <w:p w14:paraId="7F45BAEF" w14:textId="77777777" w:rsidR="00D50FD6" w:rsidRPr="00D50FD6" w:rsidRDefault="00D50FD6" w:rsidP="00D50FD6">
      <w:pPr>
        <w:numPr>
          <w:ilvl w:val="0"/>
          <w:numId w:val="20"/>
        </w:numPr>
        <w:spacing w:line="278" w:lineRule="auto"/>
      </w:pPr>
      <w:r w:rsidRPr="00D50FD6">
        <w:rPr>
          <w:b/>
          <w:bCs/>
        </w:rPr>
        <w:t>Servicio api (</w:t>
      </w:r>
      <w:proofErr w:type="spellStart"/>
      <w:r w:rsidRPr="00D50FD6">
        <w:rPr>
          <w:b/>
          <w:bCs/>
        </w:rPr>
        <w:t>FastAPI</w:t>
      </w:r>
      <w:proofErr w:type="spellEnd"/>
      <w:r w:rsidRPr="00D50FD6">
        <w:rPr>
          <w:b/>
          <w:bCs/>
        </w:rPr>
        <w:t>)</w:t>
      </w:r>
      <w:r w:rsidRPr="00D50FD6">
        <w:t>: Contiene la lógica de negocio y las protecciones OWASP.</w:t>
      </w:r>
    </w:p>
    <w:p w14:paraId="31216AD2" w14:textId="50C7CB30" w:rsidR="007C61FD" w:rsidRDefault="00D50FD6" w:rsidP="00D50FD6">
      <w:pPr>
        <w:numPr>
          <w:ilvl w:val="0"/>
          <w:numId w:val="20"/>
        </w:numPr>
        <w:spacing w:line="278" w:lineRule="auto"/>
      </w:pPr>
      <w:r w:rsidRPr="00D50FD6">
        <w:rPr>
          <w:b/>
          <w:bCs/>
        </w:rPr>
        <w:t xml:space="preserve">Servicio </w:t>
      </w:r>
      <w:proofErr w:type="spellStart"/>
      <w:r w:rsidRPr="00D50FD6">
        <w:rPr>
          <w:b/>
          <w:bCs/>
        </w:rPr>
        <w:t>frontend</w:t>
      </w:r>
      <w:proofErr w:type="spellEnd"/>
      <w:r w:rsidRPr="00D50FD6">
        <w:rPr>
          <w:b/>
          <w:bCs/>
        </w:rPr>
        <w:t xml:space="preserve"> (</w:t>
      </w:r>
      <w:proofErr w:type="spellStart"/>
      <w:r w:rsidRPr="00D50FD6">
        <w:rPr>
          <w:b/>
          <w:bCs/>
        </w:rPr>
        <w:t>Nginx</w:t>
      </w:r>
      <w:proofErr w:type="spellEnd"/>
      <w:r w:rsidRPr="00D50FD6">
        <w:rPr>
          <w:b/>
          <w:bCs/>
        </w:rPr>
        <w:t>)</w:t>
      </w:r>
      <w:r w:rsidRPr="00D50FD6">
        <w:t>: Actúa como Proxy Inverso, gestionando certificados SSL/TLS y cabeceras de seguridad.</w:t>
      </w:r>
    </w:p>
    <w:p w14:paraId="6CDA4EF0" w14:textId="77777777" w:rsidR="007C61FD" w:rsidRDefault="007C61FD" w:rsidP="007C61FD">
      <w:pPr>
        <w:spacing w:line="278" w:lineRule="auto"/>
      </w:pPr>
      <w:r w:rsidRPr="007C61FD">
        <w:lastRenderedPageBreak/>
        <w:drawing>
          <wp:inline distT="0" distB="0" distL="0" distR="0" wp14:anchorId="265BDF79" wp14:editId="243DA839">
            <wp:extent cx="3162300" cy="4454062"/>
            <wp:effectExtent l="0" t="0" r="0" b="3810"/>
            <wp:docPr id="658368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6452" cy="44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8C27" w14:textId="12469F4F" w:rsidR="000A46F6" w:rsidRPr="00D50FD6" w:rsidRDefault="000A46F6" w:rsidP="00D50FD6">
      <w:pPr>
        <w:spacing w:line="278" w:lineRule="auto"/>
      </w:pPr>
      <w:r w:rsidRPr="000A46F6">
        <w:drawing>
          <wp:inline distT="0" distB="0" distL="0" distR="0" wp14:anchorId="732F496D" wp14:editId="732C5683">
            <wp:extent cx="3177540" cy="2656225"/>
            <wp:effectExtent l="0" t="0" r="3810" b="0"/>
            <wp:docPr id="611212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12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0116" cy="26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1FD">
        <w:br w:type="page"/>
      </w:r>
    </w:p>
    <w:p w14:paraId="60FE5CDE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b/>
          <w:bCs/>
        </w:rPr>
        <w:lastRenderedPageBreak/>
        <w:t xml:space="preserve">2. Capa de </w:t>
      </w:r>
      <w:proofErr w:type="spellStart"/>
      <w:r w:rsidRPr="00D50FD6">
        <w:rPr>
          <w:b/>
          <w:bCs/>
        </w:rPr>
        <w:t>Backend</w:t>
      </w:r>
      <w:proofErr w:type="spellEnd"/>
      <w:r w:rsidRPr="00D50FD6">
        <w:rPr>
          <w:b/>
          <w:bCs/>
        </w:rPr>
        <w:t>: Lógica de Seguridad Ofensiva</w:t>
      </w:r>
    </w:p>
    <w:p w14:paraId="193DA1B8" w14:textId="77777777" w:rsidR="00D50FD6" w:rsidRPr="00D50FD6" w:rsidRDefault="00D50FD6" w:rsidP="00D50FD6">
      <w:pPr>
        <w:spacing w:line="278" w:lineRule="auto"/>
      </w:pPr>
      <w:r w:rsidRPr="00D50FD6">
        <w:rPr>
          <w:b/>
          <w:bCs/>
        </w:rPr>
        <w:t>Ruta:</w:t>
      </w:r>
      <w:r w:rsidRPr="00D50FD6">
        <w:t xml:space="preserve"> rugby-app/backend/main.py</w:t>
      </w:r>
    </w:p>
    <w:p w14:paraId="6C71C6FD" w14:textId="77777777" w:rsidR="00D50FD6" w:rsidRPr="00D50FD6" w:rsidRDefault="00D50FD6" w:rsidP="00D50FD6">
      <w:pPr>
        <w:spacing w:line="278" w:lineRule="auto"/>
      </w:pPr>
      <w:r w:rsidRPr="00D50FD6">
        <w:t xml:space="preserve">El </w:t>
      </w:r>
      <w:proofErr w:type="spellStart"/>
      <w:r w:rsidRPr="00D50FD6">
        <w:t>backend</w:t>
      </w:r>
      <w:proofErr w:type="spellEnd"/>
      <w:r w:rsidRPr="00D50FD6">
        <w:t xml:space="preserve"> implementa tres pilares fundamentales de seguridad activa:</w:t>
      </w:r>
    </w:p>
    <w:p w14:paraId="63EBCC1F" w14:textId="77777777" w:rsidR="00D50FD6" w:rsidRPr="00D50FD6" w:rsidRDefault="00D50FD6" w:rsidP="00D50FD6">
      <w:pPr>
        <w:numPr>
          <w:ilvl w:val="0"/>
          <w:numId w:val="21"/>
        </w:numPr>
        <w:spacing w:line="278" w:lineRule="auto"/>
      </w:pPr>
      <w:r w:rsidRPr="00D50FD6">
        <w:rPr>
          <w:b/>
          <w:bCs/>
        </w:rPr>
        <w:t xml:space="preserve">Rate </w:t>
      </w:r>
      <w:proofErr w:type="spellStart"/>
      <w:r w:rsidRPr="00D50FD6">
        <w:rPr>
          <w:b/>
          <w:bCs/>
        </w:rPr>
        <w:t>Limiting</w:t>
      </w:r>
      <w:proofErr w:type="spellEnd"/>
      <w:r w:rsidRPr="00D50FD6">
        <w:rPr>
          <w:b/>
          <w:bCs/>
        </w:rPr>
        <w:t xml:space="preserve"> (Control de Fuerza Bruta)</w:t>
      </w:r>
      <w:r w:rsidRPr="00D50FD6">
        <w:t xml:space="preserve">: Utiliza </w:t>
      </w:r>
      <w:proofErr w:type="spellStart"/>
      <w:r w:rsidRPr="00D50FD6">
        <w:t>slowapi</w:t>
      </w:r>
      <w:proofErr w:type="spellEnd"/>
      <w:r w:rsidRPr="00D50FD6">
        <w:t xml:space="preserve"> para restringir el </w:t>
      </w:r>
      <w:proofErr w:type="spellStart"/>
      <w:r w:rsidRPr="00D50FD6">
        <w:t>endpoint</w:t>
      </w:r>
      <w:proofErr w:type="spellEnd"/>
      <w:r w:rsidRPr="00D50FD6">
        <w:t xml:space="preserve"> de </w:t>
      </w:r>
      <w:proofErr w:type="spellStart"/>
      <w:r w:rsidRPr="00D50FD6">
        <w:t>login</w:t>
      </w:r>
      <w:proofErr w:type="spellEnd"/>
      <w:r w:rsidRPr="00D50FD6">
        <w:t xml:space="preserve"> (/token) a un máximo de </w:t>
      </w:r>
      <w:r w:rsidRPr="00D50FD6">
        <w:rPr>
          <w:b/>
          <w:bCs/>
        </w:rPr>
        <w:t>5 peticiones por minuto</w:t>
      </w:r>
      <w:r w:rsidRPr="00D50FD6">
        <w:t>.</w:t>
      </w:r>
    </w:p>
    <w:p w14:paraId="6802B6F9" w14:textId="77777777" w:rsidR="00D50FD6" w:rsidRPr="00D50FD6" w:rsidRDefault="00D50FD6" w:rsidP="00D50FD6">
      <w:pPr>
        <w:numPr>
          <w:ilvl w:val="0"/>
          <w:numId w:val="21"/>
        </w:numPr>
        <w:spacing w:line="278" w:lineRule="auto"/>
      </w:pPr>
      <w:r w:rsidRPr="00D50FD6">
        <w:rPr>
          <w:b/>
          <w:bCs/>
        </w:rPr>
        <w:t>Doble Factor de Autenticación (PIN)</w:t>
      </w:r>
      <w:r w:rsidRPr="00D50FD6">
        <w:t>: Al registrarse, el sistema genera un PIN aleatorio de 4 dígitos. El acceso requiere obligatoriamente: Usuario + Contraseña + PIN.</w:t>
      </w:r>
    </w:p>
    <w:p w14:paraId="4B325602" w14:textId="77777777" w:rsidR="00D50FD6" w:rsidRDefault="00D50FD6" w:rsidP="00D50FD6">
      <w:pPr>
        <w:numPr>
          <w:ilvl w:val="0"/>
          <w:numId w:val="21"/>
        </w:numPr>
        <w:spacing w:line="278" w:lineRule="auto"/>
      </w:pPr>
      <w:r w:rsidRPr="00D50FD6">
        <w:rPr>
          <w:b/>
          <w:bCs/>
        </w:rPr>
        <w:t>Gestión de Sesiones JWT</w:t>
      </w:r>
      <w:r w:rsidRPr="00D50FD6">
        <w:t xml:space="preserve">: Emite tokens firmados criptográficamente con una validez de </w:t>
      </w:r>
      <w:r w:rsidRPr="00D50FD6">
        <w:rPr>
          <w:b/>
          <w:bCs/>
        </w:rPr>
        <w:t>60 minutos</w:t>
      </w:r>
      <w:r w:rsidRPr="00D50FD6">
        <w:t>, evitando el secuestro de sesiones persistentes.</w:t>
      </w:r>
    </w:p>
    <w:p w14:paraId="26E2637C" w14:textId="77777777" w:rsidR="008453BD" w:rsidRDefault="008453BD" w:rsidP="000A46F6">
      <w:pPr>
        <w:spacing w:line="278" w:lineRule="auto"/>
        <w:rPr>
          <w:b/>
          <w:bCs/>
        </w:rPr>
      </w:pPr>
      <w:r w:rsidRPr="008453BD">
        <w:rPr>
          <w:b/>
          <w:bCs/>
        </w:rPr>
        <w:drawing>
          <wp:inline distT="0" distB="0" distL="0" distR="0" wp14:anchorId="4B23D6CE" wp14:editId="68BADD20">
            <wp:extent cx="2910840" cy="4841346"/>
            <wp:effectExtent l="0" t="0" r="3810" b="0"/>
            <wp:docPr id="1498034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34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205" cy="48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F5F4" w14:textId="77777777" w:rsidR="008453BD" w:rsidRDefault="008453BD" w:rsidP="000A46F6">
      <w:pPr>
        <w:spacing w:line="278" w:lineRule="auto"/>
        <w:rPr>
          <w:b/>
          <w:bCs/>
        </w:rPr>
      </w:pPr>
    </w:p>
    <w:p w14:paraId="004327A3" w14:textId="77777777" w:rsidR="008453BD" w:rsidRDefault="008453BD" w:rsidP="000A46F6">
      <w:pPr>
        <w:spacing w:line="278" w:lineRule="auto"/>
        <w:rPr>
          <w:b/>
          <w:bCs/>
        </w:rPr>
      </w:pPr>
    </w:p>
    <w:p w14:paraId="651A659D" w14:textId="5320E724" w:rsidR="00D50FD6" w:rsidRPr="00D50FD6" w:rsidRDefault="0022241A" w:rsidP="00D50FD6">
      <w:pPr>
        <w:spacing w:line="278" w:lineRule="auto"/>
        <w:rPr>
          <w:b/>
          <w:bCs/>
        </w:rPr>
      </w:pPr>
      <w:r w:rsidRPr="0022241A">
        <w:rPr>
          <w:b/>
          <w:bCs/>
        </w:rPr>
        <w:lastRenderedPageBreak/>
        <w:drawing>
          <wp:inline distT="0" distB="0" distL="0" distR="0" wp14:anchorId="6A240A39" wp14:editId="1B435716">
            <wp:extent cx="4305300" cy="6112676"/>
            <wp:effectExtent l="0" t="0" r="0" b="2540"/>
            <wp:docPr id="209203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8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6375" cy="6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6F6">
        <w:rPr>
          <w:b/>
          <w:bCs/>
        </w:rPr>
        <w:br w:type="page"/>
      </w:r>
    </w:p>
    <w:p w14:paraId="40B91E8A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b/>
          <w:bCs/>
        </w:rPr>
        <w:lastRenderedPageBreak/>
        <w:t>3. Capa de Datos: Persistencia e Integridad</w:t>
      </w:r>
    </w:p>
    <w:p w14:paraId="18D55A32" w14:textId="77777777" w:rsidR="00D50FD6" w:rsidRPr="00D50FD6" w:rsidRDefault="00D50FD6" w:rsidP="00D50FD6">
      <w:pPr>
        <w:spacing w:line="278" w:lineRule="auto"/>
      </w:pPr>
      <w:r w:rsidRPr="00D50FD6">
        <w:rPr>
          <w:b/>
          <w:bCs/>
        </w:rPr>
        <w:t>Ruta:</w:t>
      </w:r>
      <w:r w:rsidRPr="00D50FD6">
        <w:t xml:space="preserve"> rugby-app/backend/database.py</w:t>
      </w:r>
    </w:p>
    <w:p w14:paraId="4BF1DD45" w14:textId="77777777" w:rsidR="00D50FD6" w:rsidRPr="00D50FD6" w:rsidRDefault="00D50FD6" w:rsidP="00D50FD6">
      <w:pPr>
        <w:spacing w:line="278" w:lineRule="auto"/>
      </w:pPr>
      <w:r w:rsidRPr="00D50FD6">
        <w:t xml:space="preserve">La seguridad de los datos se gestiona mediante un </w:t>
      </w:r>
      <w:r w:rsidRPr="00D50FD6">
        <w:rPr>
          <w:b/>
          <w:bCs/>
        </w:rPr>
        <w:t>ORM (</w:t>
      </w:r>
      <w:proofErr w:type="spellStart"/>
      <w:r w:rsidRPr="00D50FD6">
        <w:rPr>
          <w:b/>
          <w:bCs/>
        </w:rPr>
        <w:t>Object</w:t>
      </w:r>
      <w:proofErr w:type="spellEnd"/>
      <w:r w:rsidRPr="00D50FD6">
        <w:rPr>
          <w:b/>
          <w:bCs/>
        </w:rPr>
        <w:t xml:space="preserve"> </w:t>
      </w:r>
      <w:proofErr w:type="spellStart"/>
      <w:r w:rsidRPr="00D50FD6">
        <w:rPr>
          <w:b/>
          <w:bCs/>
        </w:rPr>
        <w:t>Relational</w:t>
      </w:r>
      <w:proofErr w:type="spellEnd"/>
      <w:r w:rsidRPr="00D50FD6">
        <w:rPr>
          <w:b/>
          <w:bCs/>
        </w:rPr>
        <w:t xml:space="preserve"> </w:t>
      </w:r>
      <w:proofErr w:type="spellStart"/>
      <w:r w:rsidRPr="00D50FD6">
        <w:rPr>
          <w:b/>
          <w:bCs/>
        </w:rPr>
        <w:t>Mapping</w:t>
      </w:r>
      <w:proofErr w:type="spellEnd"/>
      <w:r w:rsidRPr="00D50FD6">
        <w:rPr>
          <w:b/>
          <w:bCs/>
        </w:rPr>
        <w:t>)</w:t>
      </w:r>
      <w:r w:rsidRPr="00D50FD6">
        <w:t xml:space="preserve"> para evitar inyecciones SQL.</w:t>
      </w:r>
    </w:p>
    <w:p w14:paraId="18C2873F" w14:textId="36851949" w:rsidR="0022241A" w:rsidRDefault="00D50FD6" w:rsidP="00D50FD6">
      <w:pPr>
        <w:numPr>
          <w:ilvl w:val="0"/>
          <w:numId w:val="22"/>
        </w:numPr>
        <w:spacing w:line="278" w:lineRule="auto"/>
      </w:pPr>
      <w:r w:rsidRPr="00D50FD6">
        <w:rPr>
          <w:b/>
          <w:bCs/>
        </w:rPr>
        <w:t>Conexión Dinámica</w:t>
      </w:r>
      <w:r w:rsidRPr="00D50FD6">
        <w:t xml:space="preserve">: El archivo detecta si el host es </w:t>
      </w:r>
      <w:proofErr w:type="spellStart"/>
      <w:r w:rsidRPr="00D50FD6">
        <w:t>db</w:t>
      </w:r>
      <w:proofErr w:type="spellEnd"/>
      <w:r w:rsidRPr="00D50FD6">
        <w:t xml:space="preserve"> (Docker) o localhost (entorno de pruebas), permitiendo una validación flexible sin exponer credenciales fijas.</w:t>
      </w:r>
    </w:p>
    <w:p w14:paraId="79CB33EE" w14:textId="1D3BC17B" w:rsidR="00D50FD6" w:rsidRPr="00D50FD6" w:rsidRDefault="002F5751" w:rsidP="00D50FD6">
      <w:pPr>
        <w:spacing w:line="278" w:lineRule="auto"/>
      </w:pPr>
      <w:r w:rsidRPr="002F5751">
        <w:drawing>
          <wp:inline distT="0" distB="0" distL="0" distR="0" wp14:anchorId="79CF7B81" wp14:editId="12E7F86C">
            <wp:extent cx="4434674" cy="4099560"/>
            <wp:effectExtent l="0" t="0" r="4445" b="0"/>
            <wp:docPr id="1874947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7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0599" cy="41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41A">
        <w:br w:type="page"/>
      </w:r>
    </w:p>
    <w:p w14:paraId="03942C92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b/>
          <w:bCs/>
        </w:rPr>
        <w:lastRenderedPageBreak/>
        <w:t>4. Interfaz de Usuario: Seguridad en el Cliente</w:t>
      </w:r>
    </w:p>
    <w:p w14:paraId="667EA14C" w14:textId="77777777" w:rsidR="00D50FD6" w:rsidRPr="00D50FD6" w:rsidRDefault="00D50FD6" w:rsidP="00D50FD6">
      <w:pPr>
        <w:spacing w:line="278" w:lineRule="auto"/>
      </w:pPr>
      <w:r w:rsidRPr="00D50FD6">
        <w:rPr>
          <w:b/>
          <w:bCs/>
        </w:rPr>
        <w:t>Rutas:</w:t>
      </w:r>
      <w:r w:rsidRPr="00D50FD6">
        <w:t xml:space="preserve"> rugby-app/</w:t>
      </w:r>
      <w:proofErr w:type="spellStart"/>
      <w:r w:rsidRPr="00D50FD6">
        <w:t>frontend</w:t>
      </w:r>
      <w:proofErr w:type="spellEnd"/>
      <w:r w:rsidRPr="00D50FD6">
        <w:t>/index.html | app.js</w:t>
      </w:r>
    </w:p>
    <w:p w14:paraId="22FECCA8" w14:textId="77777777" w:rsidR="00D50FD6" w:rsidRPr="00D50FD6" w:rsidRDefault="00D50FD6" w:rsidP="00D50FD6">
      <w:pPr>
        <w:spacing w:line="278" w:lineRule="auto"/>
      </w:pPr>
      <w:r w:rsidRPr="00D50FD6">
        <w:t xml:space="preserve">El </w:t>
      </w:r>
      <w:proofErr w:type="spellStart"/>
      <w:r w:rsidRPr="00D50FD6">
        <w:t>frontend</w:t>
      </w:r>
      <w:proofErr w:type="spellEnd"/>
      <w:r w:rsidRPr="00D50FD6">
        <w:t xml:space="preserve"> no solo es visual, sino que colabora en la seguridad del ecosistema:</w:t>
      </w:r>
    </w:p>
    <w:p w14:paraId="23FE2006" w14:textId="77777777" w:rsidR="00D50FD6" w:rsidRPr="00D50FD6" w:rsidRDefault="00D50FD6" w:rsidP="00D50FD6">
      <w:pPr>
        <w:numPr>
          <w:ilvl w:val="0"/>
          <w:numId w:val="23"/>
        </w:numPr>
        <w:spacing w:line="278" w:lineRule="auto"/>
      </w:pPr>
      <w:r w:rsidRPr="00D50FD6">
        <w:rPr>
          <w:b/>
          <w:bCs/>
        </w:rPr>
        <w:t>Gestión de PIN</w:t>
      </w:r>
      <w:r w:rsidRPr="00D50FD6">
        <w:t>: El archivo app.js captura el PIN generado durante el registro y lo solicita en el formulario de acceso.</w:t>
      </w:r>
    </w:p>
    <w:p w14:paraId="671F5B99" w14:textId="77777777" w:rsidR="00D50FD6" w:rsidRPr="00D50FD6" w:rsidRDefault="00D50FD6" w:rsidP="00D50FD6">
      <w:pPr>
        <w:numPr>
          <w:ilvl w:val="0"/>
          <w:numId w:val="23"/>
        </w:numPr>
        <w:spacing w:line="278" w:lineRule="auto"/>
      </w:pPr>
      <w:r w:rsidRPr="00D50FD6">
        <w:rPr>
          <w:b/>
          <w:bCs/>
        </w:rPr>
        <w:t>Persistencia de Tokens</w:t>
      </w:r>
      <w:r w:rsidRPr="00D50FD6">
        <w:t xml:space="preserve">: Los tokens JWT se almacenan en el </w:t>
      </w:r>
      <w:proofErr w:type="spellStart"/>
      <w:r w:rsidRPr="00D50FD6">
        <w:t>localStorage</w:t>
      </w:r>
      <w:proofErr w:type="spellEnd"/>
      <w:r w:rsidRPr="00D50FD6">
        <w:t xml:space="preserve"> y se envían en las cabeceras de autorización (Bearer token) para cada consulta a la API.</w:t>
      </w:r>
    </w:p>
    <w:p w14:paraId="6407695D" w14:textId="6BB5066B" w:rsidR="007B71D4" w:rsidRDefault="00D50FD6" w:rsidP="00D50FD6">
      <w:pPr>
        <w:numPr>
          <w:ilvl w:val="0"/>
          <w:numId w:val="23"/>
        </w:numPr>
        <w:spacing w:line="278" w:lineRule="auto"/>
      </w:pPr>
      <w:r w:rsidRPr="00D50FD6">
        <w:rPr>
          <w:b/>
          <w:bCs/>
        </w:rPr>
        <w:t>Interfaz Reactiva</w:t>
      </w:r>
      <w:r w:rsidRPr="00D50FD6">
        <w:t>: Cambia dinámicamente entre secciones de autenticación y gestión de plantilla una vez validado el usuario.</w:t>
      </w:r>
    </w:p>
    <w:p w14:paraId="3CE21E1F" w14:textId="7FB473DE" w:rsidR="007B71D4" w:rsidRPr="00824CBE" w:rsidRDefault="00824CBE" w:rsidP="007B71D4">
      <w:pPr>
        <w:spacing w:line="278" w:lineRule="auto"/>
        <w:rPr>
          <w:b/>
          <w:bCs/>
          <w:u w:val="single"/>
        </w:rPr>
      </w:pPr>
      <w:r w:rsidRPr="00824CBE">
        <w:rPr>
          <w:b/>
          <w:bCs/>
          <w:u w:val="single"/>
        </w:rPr>
        <w:t>App.js</w:t>
      </w:r>
    </w:p>
    <w:p w14:paraId="67726805" w14:textId="36C87D04" w:rsidR="00BA759A" w:rsidRDefault="00BA759A" w:rsidP="00D50FD6">
      <w:pPr>
        <w:spacing w:line="278" w:lineRule="auto"/>
      </w:pPr>
      <w:r w:rsidRPr="00BA759A">
        <w:drawing>
          <wp:inline distT="0" distB="0" distL="0" distR="0" wp14:anchorId="2CCC0EE0" wp14:editId="04DFB13E">
            <wp:extent cx="3099141" cy="4844415"/>
            <wp:effectExtent l="0" t="0" r="6350" b="0"/>
            <wp:docPr id="110018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83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6286" cy="48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95F1" w14:textId="77777777" w:rsidR="00BA759A" w:rsidRDefault="00BA759A">
      <w:pPr>
        <w:spacing w:line="278" w:lineRule="auto"/>
      </w:pPr>
      <w:r>
        <w:br w:type="page"/>
      </w:r>
    </w:p>
    <w:p w14:paraId="5D7711CE" w14:textId="77777777" w:rsidR="00D60B02" w:rsidRDefault="00D60B02" w:rsidP="00D50FD6">
      <w:pPr>
        <w:spacing w:line="278" w:lineRule="auto"/>
      </w:pPr>
      <w:r w:rsidRPr="00D60B02">
        <w:lastRenderedPageBreak/>
        <w:drawing>
          <wp:inline distT="0" distB="0" distL="0" distR="0" wp14:anchorId="221ECF04" wp14:editId="3BBB3A74">
            <wp:extent cx="3805810" cy="5380355"/>
            <wp:effectExtent l="0" t="0" r="4445" b="0"/>
            <wp:docPr id="1237795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5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871" cy="54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A2E6" w14:textId="77777777" w:rsidR="00D60B02" w:rsidRDefault="00D60B02">
      <w:pPr>
        <w:spacing w:line="278" w:lineRule="auto"/>
      </w:pPr>
      <w:r>
        <w:br w:type="page"/>
      </w:r>
    </w:p>
    <w:p w14:paraId="7188C97B" w14:textId="77777777" w:rsidR="00BD2486" w:rsidRPr="00824CBE" w:rsidRDefault="00BD2486" w:rsidP="00D50FD6">
      <w:pPr>
        <w:spacing w:line="278" w:lineRule="auto"/>
        <w:rPr>
          <w:b/>
          <w:bCs/>
          <w:u w:val="single"/>
        </w:rPr>
      </w:pPr>
      <w:r w:rsidRPr="00824CBE">
        <w:rPr>
          <w:b/>
          <w:bCs/>
          <w:u w:val="single"/>
        </w:rPr>
        <w:lastRenderedPageBreak/>
        <w:t>Index.html</w:t>
      </w:r>
    </w:p>
    <w:p w14:paraId="25492B62" w14:textId="77777777" w:rsidR="00BD2486" w:rsidRDefault="00BD2486" w:rsidP="00D50FD6">
      <w:pPr>
        <w:spacing w:line="278" w:lineRule="auto"/>
      </w:pPr>
      <w:r w:rsidRPr="00BD2486">
        <w:drawing>
          <wp:inline distT="0" distB="0" distL="0" distR="0" wp14:anchorId="4AF4DFE0" wp14:editId="435B3201">
            <wp:extent cx="3129323" cy="4137660"/>
            <wp:effectExtent l="0" t="0" r="0" b="0"/>
            <wp:docPr id="190647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7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1470" cy="415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A40" w14:textId="46EAC7D3" w:rsidR="00D50FD6" w:rsidRPr="00D50FD6" w:rsidRDefault="00824CBE" w:rsidP="00D50FD6">
      <w:pPr>
        <w:spacing w:line="278" w:lineRule="auto"/>
      </w:pPr>
      <w:r w:rsidRPr="007B71D4">
        <w:drawing>
          <wp:inline distT="0" distB="0" distL="0" distR="0" wp14:anchorId="3800B315" wp14:editId="2DB7C881">
            <wp:extent cx="3108960" cy="2532758"/>
            <wp:effectExtent l="0" t="0" r="0" b="1270"/>
            <wp:docPr id="209970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8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5081" cy="253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51">
        <w:br w:type="page"/>
      </w:r>
    </w:p>
    <w:p w14:paraId="7A5687BB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b/>
          <w:bCs/>
        </w:rPr>
        <w:lastRenderedPageBreak/>
        <w:t>5. Automatización y CI/CD: El "Script de Aduana"</w:t>
      </w:r>
    </w:p>
    <w:p w14:paraId="64A21302" w14:textId="77777777" w:rsidR="00D50FD6" w:rsidRPr="00D50FD6" w:rsidRDefault="00D50FD6" w:rsidP="00D50FD6">
      <w:pPr>
        <w:spacing w:line="278" w:lineRule="auto"/>
      </w:pPr>
      <w:r w:rsidRPr="00D50FD6">
        <w:rPr>
          <w:b/>
          <w:bCs/>
        </w:rPr>
        <w:t>Ruta:</w:t>
      </w:r>
      <w:r w:rsidRPr="00D50FD6">
        <w:t xml:space="preserve"> rugby-app/verificar_y_subir.sh</w:t>
      </w:r>
    </w:p>
    <w:p w14:paraId="38C01A28" w14:textId="77777777" w:rsidR="00D50FD6" w:rsidRPr="00D50FD6" w:rsidRDefault="00D50FD6" w:rsidP="00D50FD6">
      <w:pPr>
        <w:spacing w:line="278" w:lineRule="auto"/>
      </w:pPr>
      <w:r w:rsidRPr="00D50FD6">
        <w:t>Este script es el filtro final de integridad antes de cualquier despliegue o subida a GitHub:</w:t>
      </w:r>
    </w:p>
    <w:p w14:paraId="3CB82F9F" w14:textId="77777777" w:rsidR="00D50FD6" w:rsidRPr="00D50FD6" w:rsidRDefault="00D50FD6" w:rsidP="00D50FD6">
      <w:pPr>
        <w:numPr>
          <w:ilvl w:val="0"/>
          <w:numId w:val="24"/>
        </w:numPr>
        <w:spacing w:line="278" w:lineRule="auto"/>
      </w:pPr>
      <w:r w:rsidRPr="00D50FD6">
        <w:rPr>
          <w:b/>
          <w:bCs/>
        </w:rPr>
        <w:t>Validación de DB</w:t>
      </w:r>
      <w:r w:rsidRPr="00D50FD6">
        <w:t xml:space="preserve">: Ejecuta un SELECT </w:t>
      </w:r>
      <w:proofErr w:type="spellStart"/>
      <w:proofErr w:type="gramStart"/>
      <w:r w:rsidRPr="00D50FD6">
        <w:t>count</w:t>
      </w:r>
      <w:proofErr w:type="spellEnd"/>
      <w:r w:rsidRPr="00D50FD6">
        <w:t>(</w:t>
      </w:r>
      <w:proofErr w:type="gramEnd"/>
      <w:r w:rsidRPr="00D50FD6">
        <w:t>*) directamente en el contenedor para confirmar que las tablas se han creado correctamente.</w:t>
      </w:r>
    </w:p>
    <w:p w14:paraId="0107BE5B" w14:textId="77777777" w:rsidR="00D50FD6" w:rsidRPr="00D50FD6" w:rsidRDefault="00D50FD6" w:rsidP="00D50FD6">
      <w:pPr>
        <w:numPr>
          <w:ilvl w:val="0"/>
          <w:numId w:val="24"/>
        </w:numPr>
        <w:spacing w:line="278" w:lineRule="auto"/>
      </w:pPr>
      <w:r w:rsidRPr="00D50FD6">
        <w:rPr>
          <w:b/>
          <w:bCs/>
        </w:rPr>
        <w:t>Pruebas Unitarias (</w:t>
      </w:r>
      <w:proofErr w:type="spellStart"/>
      <w:r w:rsidRPr="00D50FD6">
        <w:rPr>
          <w:b/>
          <w:bCs/>
        </w:rPr>
        <w:t>Pytest</w:t>
      </w:r>
      <w:proofErr w:type="spellEnd"/>
      <w:r w:rsidRPr="00D50FD6">
        <w:rPr>
          <w:b/>
          <w:bCs/>
        </w:rPr>
        <w:t>)</w:t>
      </w:r>
      <w:r w:rsidRPr="00D50FD6">
        <w:t xml:space="preserve">: Valida que la lógica del </w:t>
      </w:r>
      <w:proofErr w:type="spellStart"/>
      <w:r w:rsidRPr="00D50FD6">
        <w:t>backend</w:t>
      </w:r>
      <w:proofErr w:type="spellEnd"/>
      <w:r w:rsidRPr="00D50FD6">
        <w:t xml:space="preserve"> no haya sufrido regresiones.</w:t>
      </w:r>
    </w:p>
    <w:p w14:paraId="211E6980" w14:textId="34DDE78A" w:rsidR="00824CBE" w:rsidRDefault="00D50FD6" w:rsidP="00D50FD6">
      <w:pPr>
        <w:numPr>
          <w:ilvl w:val="0"/>
          <w:numId w:val="24"/>
        </w:numPr>
        <w:spacing w:line="278" w:lineRule="auto"/>
      </w:pPr>
      <w:r w:rsidRPr="00D50FD6">
        <w:rPr>
          <w:b/>
          <w:bCs/>
        </w:rPr>
        <w:t xml:space="preserve">Verificación de </w:t>
      </w:r>
      <w:proofErr w:type="spellStart"/>
      <w:r w:rsidRPr="00D50FD6">
        <w:rPr>
          <w:b/>
          <w:bCs/>
        </w:rPr>
        <w:t>Nginx</w:t>
      </w:r>
      <w:proofErr w:type="spellEnd"/>
      <w:r w:rsidRPr="00D50FD6">
        <w:t xml:space="preserve">: Realiza un </w:t>
      </w:r>
      <w:proofErr w:type="spellStart"/>
      <w:r w:rsidRPr="00D50FD6">
        <w:t>curl</w:t>
      </w:r>
      <w:proofErr w:type="spellEnd"/>
      <w:r w:rsidRPr="00D50FD6">
        <w:t xml:space="preserve"> al puerto seguro para asegurar que el certificado SSL y el Proxy están operativos.</w:t>
      </w:r>
    </w:p>
    <w:p w14:paraId="5EDF3AC1" w14:textId="7C2EB062" w:rsidR="00D50FD6" w:rsidRPr="00D50FD6" w:rsidRDefault="004A549E" w:rsidP="00824CBE">
      <w:pPr>
        <w:spacing w:line="278" w:lineRule="auto"/>
      </w:pPr>
      <w:r w:rsidRPr="004A549E">
        <w:drawing>
          <wp:inline distT="0" distB="0" distL="0" distR="0" wp14:anchorId="26319CA9" wp14:editId="5BCA779C">
            <wp:extent cx="4320540" cy="5412721"/>
            <wp:effectExtent l="0" t="0" r="3810" b="0"/>
            <wp:docPr id="94856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4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7038" cy="542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CBE">
        <w:br w:type="page"/>
      </w:r>
    </w:p>
    <w:p w14:paraId="26C20F12" w14:textId="77777777" w:rsidR="00D50FD6" w:rsidRPr="00D50FD6" w:rsidRDefault="00D50FD6" w:rsidP="00D50FD6">
      <w:pPr>
        <w:spacing w:line="278" w:lineRule="auto"/>
      </w:pPr>
      <w:r w:rsidRPr="00D50FD6">
        <w:lastRenderedPageBreak/>
        <w:pict w14:anchorId="33454654">
          <v:rect id="_x0000_i1060" style="width:0;height:1.5pt" o:hralign="center" o:hrstd="t" o:hr="t" fillcolor="#a0a0a0" stroked="f"/>
        </w:pict>
      </w:r>
    </w:p>
    <w:p w14:paraId="7DC8F406" w14:textId="77777777" w:rsidR="00D50FD6" w:rsidRPr="00D50FD6" w:rsidRDefault="00D50FD6" w:rsidP="00D50FD6">
      <w:pPr>
        <w:spacing w:line="278" w:lineRule="auto"/>
        <w:rPr>
          <w:b/>
          <w:bCs/>
        </w:rPr>
      </w:pPr>
      <w:r w:rsidRPr="00D50FD6">
        <w:rPr>
          <w:rFonts w:ascii="Segoe UI Emoji" w:hAnsi="Segoe UI Emoji" w:cs="Segoe UI Emoji"/>
          <w:b/>
          <w:bCs/>
        </w:rPr>
        <w:t>📋</w:t>
      </w:r>
      <w:r w:rsidRPr="00D50FD6">
        <w:rPr>
          <w:b/>
          <w:bCs/>
        </w:rPr>
        <w:t xml:space="preserve"> Resumen de Configuraciones Críticas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926"/>
        <w:gridCol w:w="4319"/>
      </w:tblGrid>
      <w:tr w:rsidR="00D50FD6" w:rsidRPr="00D50FD6" w14:paraId="1E06FE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68181" w14:textId="77777777" w:rsidR="00D50FD6" w:rsidRPr="00D50FD6" w:rsidRDefault="00D50FD6" w:rsidP="00D50FD6">
            <w:pPr>
              <w:spacing w:line="278" w:lineRule="auto"/>
            </w:pPr>
            <w:r w:rsidRPr="00D50FD6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302B6" w14:textId="77777777" w:rsidR="00D50FD6" w:rsidRPr="00D50FD6" w:rsidRDefault="00D50FD6" w:rsidP="00D50FD6">
            <w:pPr>
              <w:spacing w:line="278" w:lineRule="auto"/>
            </w:pPr>
            <w:r w:rsidRPr="00D50FD6">
              <w:rPr>
                <w:b/>
                <w:bCs/>
              </w:rPr>
              <w:t>Parámetro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BD995" w14:textId="77777777" w:rsidR="00D50FD6" w:rsidRPr="00D50FD6" w:rsidRDefault="00D50FD6" w:rsidP="00D50FD6">
            <w:pPr>
              <w:spacing w:line="278" w:lineRule="auto"/>
            </w:pPr>
            <w:r w:rsidRPr="00D50FD6">
              <w:rPr>
                <w:b/>
                <w:bCs/>
              </w:rPr>
              <w:t>Valor / Función</w:t>
            </w:r>
          </w:p>
        </w:tc>
      </w:tr>
      <w:tr w:rsidR="00D50FD6" w:rsidRPr="00D50FD6" w14:paraId="764B5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77DCA" w14:textId="77777777" w:rsidR="00D50FD6" w:rsidRPr="00D50FD6" w:rsidRDefault="00D50FD6" w:rsidP="00D50FD6">
            <w:pPr>
              <w:spacing w:line="278" w:lineRule="auto"/>
            </w:pPr>
            <w:r w:rsidRPr="00D50FD6"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1545E" w14:textId="77777777" w:rsidR="00D50FD6" w:rsidRPr="00D50FD6" w:rsidRDefault="00D50FD6" w:rsidP="00D50FD6">
            <w:pPr>
              <w:spacing w:line="278" w:lineRule="auto"/>
            </w:pPr>
            <w:r w:rsidRPr="00D50FD6"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E9DE0" w14:textId="77777777" w:rsidR="00D50FD6" w:rsidRPr="00D50FD6" w:rsidRDefault="00D50FD6" w:rsidP="00D50FD6">
            <w:pPr>
              <w:spacing w:line="278" w:lineRule="auto"/>
            </w:pPr>
            <w:r w:rsidRPr="00D50FD6">
              <w:rPr>
                <w:b/>
                <w:bCs/>
              </w:rPr>
              <w:t>HS256</w:t>
            </w:r>
            <w:r w:rsidRPr="00D50FD6">
              <w:t xml:space="preserve"> (Firma de tokens)</w:t>
            </w:r>
          </w:p>
        </w:tc>
      </w:tr>
      <w:tr w:rsidR="00D50FD6" w:rsidRPr="00D50FD6" w14:paraId="4E7BB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96024" w14:textId="77777777" w:rsidR="00D50FD6" w:rsidRPr="00D50FD6" w:rsidRDefault="00D50FD6" w:rsidP="00D50FD6">
            <w:pPr>
              <w:spacing w:line="278" w:lineRule="auto"/>
            </w:pPr>
            <w:r w:rsidRPr="00D50FD6"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A1CD3" w14:textId="77777777" w:rsidR="00D50FD6" w:rsidRPr="00D50FD6" w:rsidRDefault="00D50FD6" w:rsidP="00D50FD6">
            <w:pPr>
              <w:spacing w:line="278" w:lineRule="auto"/>
            </w:pPr>
            <w:proofErr w:type="spellStart"/>
            <w:r w:rsidRPr="00D50FD6">
              <w:t>CORSMiddleware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072AB" w14:textId="77777777" w:rsidR="00D50FD6" w:rsidRPr="00D50FD6" w:rsidRDefault="00D50FD6" w:rsidP="00D50FD6">
            <w:pPr>
              <w:spacing w:line="278" w:lineRule="auto"/>
            </w:pPr>
            <w:r w:rsidRPr="00D50FD6">
              <w:t xml:space="preserve">Restringido a </w:t>
            </w:r>
            <w:proofErr w:type="spellStart"/>
            <w:r w:rsidRPr="00D50FD6">
              <w:t>IPs</w:t>
            </w:r>
            <w:proofErr w:type="spellEnd"/>
            <w:r w:rsidRPr="00D50FD6">
              <w:t xml:space="preserve"> específicas (White-</w:t>
            </w:r>
            <w:proofErr w:type="spellStart"/>
            <w:r w:rsidRPr="00D50FD6">
              <w:t>listing</w:t>
            </w:r>
            <w:proofErr w:type="spellEnd"/>
            <w:r w:rsidRPr="00D50FD6">
              <w:t>)</w:t>
            </w:r>
          </w:p>
        </w:tc>
      </w:tr>
      <w:tr w:rsidR="00D50FD6" w:rsidRPr="00D50FD6" w14:paraId="4703D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FA882" w14:textId="77777777" w:rsidR="00D50FD6" w:rsidRPr="00D50FD6" w:rsidRDefault="00D50FD6" w:rsidP="00D50FD6">
            <w:pPr>
              <w:spacing w:line="278" w:lineRule="auto"/>
            </w:pPr>
            <w:proofErr w:type="spellStart"/>
            <w:r w:rsidRPr="00D50FD6">
              <w:t>docker-compose.yml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08B38" w14:textId="77777777" w:rsidR="00D50FD6" w:rsidRPr="00D50FD6" w:rsidRDefault="00D50FD6" w:rsidP="00D50FD6">
            <w:pPr>
              <w:spacing w:line="278" w:lineRule="auto"/>
            </w:pPr>
            <w:proofErr w:type="spellStart"/>
            <w:r w:rsidRPr="00D50FD6">
              <w:t>networks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9D741" w14:textId="77777777" w:rsidR="00D50FD6" w:rsidRPr="00D50FD6" w:rsidRDefault="00D50FD6" w:rsidP="00D50FD6">
            <w:pPr>
              <w:spacing w:line="278" w:lineRule="auto"/>
            </w:pPr>
            <w:r w:rsidRPr="00D50FD6">
              <w:t>Red rugby-net (</w:t>
            </w:r>
            <w:proofErr w:type="spellStart"/>
            <w:r w:rsidRPr="00D50FD6">
              <w:t>Subnet</w:t>
            </w:r>
            <w:proofErr w:type="spellEnd"/>
            <w:r w:rsidRPr="00D50FD6">
              <w:t xml:space="preserve"> 172.20.0.0/16)</w:t>
            </w:r>
          </w:p>
        </w:tc>
      </w:tr>
      <w:tr w:rsidR="00D50FD6" w:rsidRPr="00D50FD6" w14:paraId="4151F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BBE0" w14:textId="77777777" w:rsidR="00D50FD6" w:rsidRPr="00D50FD6" w:rsidRDefault="00D50FD6" w:rsidP="00D50FD6">
            <w:pPr>
              <w:spacing w:line="278" w:lineRule="auto"/>
            </w:pPr>
            <w:proofErr w:type="spellStart"/>
            <w:r w:rsidRPr="00D50FD6">
              <w:t>nginx.conf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A6BD2" w14:textId="77777777" w:rsidR="00D50FD6" w:rsidRPr="00D50FD6" w:rsidRDefault="00D50FD6" w:rsidP="00D50FD6">
            <w:pPr>
              <w:spacing w:line="278" w:lineRule="auto"/>
            </w:pPr>
            <w:r w:rsidRPr="00D50FD6">
              <w:t>HSTS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7436A" w14:textId="77777777" w:rsidR="00D50FD6" w:rsidRPr="00D50FD6" w:rsidRDefault="00D50FD6" w:rsidP="00D50FD6">
            <w:pPr>
              <w:spacing w:line="278" w:lineRule="auto"/>
            </w:pPr>
            <w:r w:rsidRPr="00D50FD6">
              <w:t>Fuerza el uso de HTTPS permanentemente.</w:t>
            </w:r>
          </w:p>
        </w:tc>
      </w:tr>
    </w:tbl>
    <w:p w14:paraId="1398E577" w14:textId="77777777" w:rsidR="007D34CF" w:rsidRDefault="007D34CF">
      <w:pPr>
        <w:spacing w:line="278" w:lineRule="auto"/>
      </w:pPr>
    </w:p>
    <w:p w14:paraId="1B80D275" w14:textId="77777777" w:rsidR="007D34CF" w:rsidRDefault="007D34CF">
      <w:pPr>
        <w:spacing w:line="278" w:lineRule="auto"/>
      </w:pPr>
      <w:r>
        <w:br w:type="page"/>
      </w:r>
    </w:p>
    <w:p w14:paraId="197701A7" w14:textId="77777777" w:rsidR="007D34CF" w:rsidRPr="007D34CF" w:rsidRDefault="007D34CF" w:rsidP="007D34CF">
      <w:pPr>
        <w:spacing w:line="278" w:lineRule="auto"/>
        <w:rPr>
          <w:b/>
          <w:bCs/>
        </w:rPr>
      </w:pPr>
      <w:r w:rsidRPr="007D34CF">
        <w:rPr>
          <w:b/>
          <w:bCs/>
        </w:rPr>
        <w:lastRenderedPageBreak/>
        <w:t>6. Servidor Web y Proxy Inverso (</w:t>
      </w:r>
      <w:proofErr w:type="spellStart"/>
      <w:r w:rsidRPr="007D34CF">
        <w:rPr>
          <w:b/>
          <w:bCs/>
        </w:rPr>
        <w:t>Nginx</w:t>
      </w:r>
      <w:proofErr w:type="spellEnd"/>
      <w:r w:rsidRPr="007D34CF">
        <w:rPr>
          <w:b/>
          <w:bCs/>
        </w:rPr>
        <w:t xml:space="preserve"> </w:t>
      </w:r>
      <w:proofErr w:type="spellStart"/>
      <w:r w:rsidRPr="007D34CF">
        <w:rPr>
          <w:b/>
          <w:bCs/>
        </w:rPr>
        <w:t>Hardening</w:t>
      </w:r>
      <w:proofErr w:type="spellEnd"/>
      <w:r w:rsidRPr="007D34CF">
        <w:rPr>
          <w:b/>
          <w:bCs/>
        </w:rPr>
        <w:t>)</w:t>
      </w:r>
    </w:p>
    <w:p w14:paraId="0587333F" w14:textId="77777777" w:rsidR="007D34CF" w:rsidRPr="007D34CF" w:rsidRDefault="007D34CF" w:rsidP="007D34CF">
      <w:pPr>
        <w:spacing w:line="278" w:lineRule="auto"/>
      </w:pPr>
      <w:r w:rsidRPr="007D34CF">
        <w:rPr>
          <w:b/>
          <w:bCs/>
        </w:rPr>
        <w:t>Ruta:</w:t>
      </w:r>
      <w:r w:rsidRPr="007D34CF">
        <w:t xml:space="preserve"> rugby-app/</w:t>
      </w:r>
      <w:proofErr w:type="spellStart"/>
      <w:r w:rsidRPr="007D34CF">
        <w:t>nginx</w:t>
      </w:r>
      <w:proofErr w:type="spellEnd"/>
      <w:r w:rsidRPr="007D34CF">
        <w:t>/</w:t>
      </w:r>
      <w:proofErr w:type="spellStart"/>
      <w:r w:rsidRPr="007D34CF">
        <w:t>nginx.conf</w:t>
      </w:r>
      <w:proofErr w:type="spellEnd"/>
    </w:p>
    <w:p w14:paraId="2EC5A79E" w14:textId="77777777" w:rsidR="007D34CF" w:rsidRPr="007D34CF" w:rsidRDefault="007D34CF" w:rsidP="007D34CF">
      <w:pPr>
        <w:spacing w:line="278" w:lineRule="auto"/>
      </w:pPr>
      <w:proofErr w:type="spellStart"/>
      <w:r w:rsidRPr="007D34CF">
        <w:t>Nginx</w:t>
      </w:r>
      <w:proofErr w:type="spellEnd"/>
      <w:r w:rsidRPr="007D34CF">
        <w:t xml:space="preserve"> no solo sirve el contenido estático, sino que actúa como la primera línea de defensa (WAF básico).</w:t>
      </w:r>
    </w:p>
    <w:p w14:paraId="6FBC26EC" w14:textId="77777777" w:rsidR="007D34CF" w:rsidRPr="007D34CF" w:rsidRDefault="007D34CF" w:rsidP="007D34CF">
      <w:pPr>
        <w:numPr>
          <w:ilvl w:val="0"/>
          <w:numId w:val="25"/>
        </w:numPr>
        <w:spacing w:line="278" w:lineRule="auto"/>
      </w:pPr>
      <w:r w:rsidRPr="007D34CF">
        <w:rPr>
          <w:b/>
          <w:bCs/>
        </w:rPr>
        <w:t>Configuración de SSL/TLS</w:t>
      </w:r>
      <w:r w:rsidRPr="007D34CF">
        <w:t xml:space="preserve">: Escucha en el puerto </w:t>
      </w:r>
      <w:r w:rsidRPr="007D34CF">
        <w:rPr>
          <w:b/>
          <w:bCs/>
        </w:rPr>
        <w:t>443</w:t>
      </w:r>
      <w:r w:rsidRPr="007D34CF">
        <w:t xml:space="preserve"> utilizando los certificados generados </w:t>
      </w:r>
      <w:proofErr w:type="gramStart"/>
      <w:r w:rsidRPr="007D34CF">
        <w:t>en .</w:t>
      </w:r>
      <w:proofErr w:type="gramEnd"/>
      <w:r w:rsidRPr="007D34CF">
        <w:t>/</w:t>
      </w:r>
      <w:proofErr w:type="spellStart"/>
      <w:r w:rsidRPr="007D34CF">
        <w:t>nginx</w:t>
      </w:r>
      <w:proofErr w:type="spellEnd"/>
      <w:r w:rsidRPr="007D34CF">
        <w:t>/</w:t>
      </w:r>
      <w:proofErr w:type="spellStart"/>
      <w:r w:rsidRPr="007D34CF">
        <w:t>certs</w:t>
      </w:r>
      <w:proofErr w:type="spellEnd"/>
      <w:r w:rsidRPr="007D34CF">
        <w:t>.</w:t>
      </w:r>
    </w:p>
    <w:p w14:paraId="202E135D" w14:textId="77777777" w:rsidR="007D34CF" w:rsidRPr="007D34CF" w:rsidRDefault="007D34CF" w:rsidP="007D34CF">
      <w:pPr>
        <w:numPr>
          <w:ilvl w:val="0"/>
          <w:numId w:val="25"/>
        </w:numPr>
        <w:spacing w:line="278" w:lineRule="auto"/>
      </w:pPr>
      <w:r w:rsidRPr="007D34CF">
        <w:rPr>
          <w:b/>
          <w:bCs/>
        </w:rPr>
        <w:t>Cabeceras de Seguridad (OWASP A05)</w:t>
      </w:r>
      <w:r w:rsidRPr="007D34CF">
        <w:t>:</w:t>
      </w:r>
    </w:p>
    <w:p w14:paraId="22A9925B" w14:textId="77777777" w:rsidR="007D34CF" w:rsidRPr="007D34CF" w:rsidRDefault="007D34CF" w:rsidP="007D34CF">
      <w:pPr>
        <w:numPr>
          <w:ilvl w:val="1"/>
          <w:numId w:val="25"/>
        </w:numPr>
        <w:spacing w:line="278" w:lineRule="auto"/>
      </w:pPr>
      <w:r w:rsidRPr="007D34CF">
        <w:rPr>
          <w:b/>
          <w:bCs/>
        </w:rPr>
        <w:t>CSP (Content Security Policy)</w:t>
      </w:r>
      <w:r w:rsidRPr="007D34CF">
        <w:t>: Restringe la carga de scripts externos para evitar ataques XSS.</w:t>
      </w:r>
    </w:p>
    <w:p w14:paraId="5E60700B" w14:textId="77777777" w:rsidR="007D34CF" w:rsidRPr="007D34CF" w:rsidRDefault="007D34CF" w:rsidP="007D34CF">
      <w:pPr>
        <w:numPr>
          <w:ilvl w:val="1"/>
          <w:numId w:val="25"/>
        </w:numPr>
        <w:spacing w:line="278" w:lineRule="auto"/>
      </w:pPr>
      <w:r w:rsidRPr="007D34CF">
        <w:rPr>
          <w:b/>
          <w:bCs/>
        </w:rPr>
        <w:t>X-</w:t>
      </w:r>
      <w:proofErr w:type="gramStart"/>
      <w:r w:rsidRPr="007D34CF">
        <w:rPr>
          <w:b/>
          <w:bCs/>
        </w:rPr>
        <w:t>Frame</w:t>
      </w:r>
      <w:proofErr w:type="gramEnd"/>
      <w:r w:rsidRPr="007D34CF">
        <w:rPr>
          <w:b/>
          <w:bCs/>
        </w:rPr>
        <w:t>-</w:t>
      </w:r>
      <w:proofErr w:type="spellStart"/>
      <w:r w:rsidRPr="007D34CF">
        <w:rPr>
          <w:b/>
          <w:bCs/>
        </w:rPr>
        <w:t>Options</w:t>
      </w:r>
      <w:proofErr w:type="spellEnd"/>
      <w:r w:rsidRPr="007D34CF">
        <w:t xml:space="preserve">: Establecido en DENY para prevenir el </w:t>
      </w:r>
      <w:proofErr w:type="spellStart"/>
      <w:r w:rsidRPr="007D34CF">
        <w:t>Clickjacking</w:t>
      </w:r>
      <w:proofErr w:type="spellEnd"/>
      <w:r w:rsidRPr="007D34CF">
        <w:t>.</w:t>
      </w:r>
    </w:p>
    <w:p w14:paraId="34B73EAC" w14:textId="77777777" w:rsidR="007D34CF" w:rsidRPr="007D34CF" w:rsidRDefault="007D34CF" w:rsidP="007D34CF">
      <w:pPr>
        <w:numPr>
          <w:ilvl w:val="1"/>
          <w:numId w:val="25"/>
        </w:numPr>
        <w:spacing w:line="278" w:lineRule="auto"/>
      </w:pPr>
      <w:r w:rsidRPr="007D34CF">
        <w:rPr>
          <w:b/>
          <w:bCs/>
        </w:rPr>
        <w:t>HSTS</w:t>
      </w:r>
      <w:r w:rsidRPr="007D34CF">
        <w:t>: Fuerza al navegador a usar HTTPS de forma permanente.</w:t>
      </w:r>
    </w:p>
    <w:p w14:paraId="74EC1CCE" w14:textId="125EC537" w:rsidR="00432B53" w:rsidRDefault="007D34CF" w:rsidP="007D34CF">
      <w:pPr>
        <w:numPr>
          <w:ilvl w:val="0"/>
          <w:numId w:val="25"/>
        </w:numPr>
        <w:spacing w:line="278" w:lineRule="auto"/>
      </w:pPr>
      <w:r w:rsidRPr="007D34CF">
        <w:rPr>
          <w:b/>
          <w:bCs/>
        </w:rPr>
        <w:t>Rutas de Proxy</w:t>
      </w:r>
      <w:r w:rsidRPr="007D34CF">
        <w:t>: Redirige las peticiones de /api/ internamente al contenedor api:8000 en la red privada.</w:t>
      </w:r>
    </w:p>
    <w:p w14:paraId="53FF42DD" w14:textId="77777777" w:rsidR="005E631A" w:rsidRDefault="00645F03" w:rsidP="007D34CF">
      <w:pPr>
        <w:spacing w:line="278" w:lineRule="auto"/>
      </w:pPr>
      <w:r w:rsidRPr="00645F03">
        <w:drawing>
          <wp:inline distT="0" distB="0" distL="0" distR="0" wp14:anchorId="08C52CD6" wp14:editId="1165EBC5">
            <wp:extent cx="4895747" cy="2724785"/>
            <wp:effectExtent l="0" t="0" r="635" b="0"/>
            <wp:docPr id="1817965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5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85" cy="27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0040" w14:textId="692F8AA0" w:rsidR="007D34CF" w:rsidRPr="007D34CF" w:rsidRDefault="005E631A" w:rsidP="007D34CF">
      <w:pPr>
        <w:spacing w:line="278" w:lineRule="auto"/>
      </w:pPr>
      <w:r w:rsidRPr="005E631A">
        <w:drawing>
          <wp:inline distT="0" distB="0" distL="0" distR="0" wp14:anchorId="5FE60998" wp14:editId="1AA3A7AC">
            <wp:extent cx="6202026" cy="441960"/>
            <wp:effectExtent l="0" t="0" r="8890" b="0"/>
            <wp:docPr id="757230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0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6167" cy="4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B53">
        <w:br w:type="page"/>
      </w:r>
    </w:p>
    <w:p w14:paraId="7D886300" w14:textId="77777777" w:rsidR="007D34CF" w:rsidRPr="007D34CF" w:rsidRDefault="007D34CF" w:rsidP="007D34CF">
      <w:pPr>
        <w:spacing w:line="278" w:lineRule="auto"/>
        <w:rPr>
          <w:b/>
          <w:bCs/>
        </w:rPr>
      </w:pPr>
      <w:r w:rsidRPr="007D34CF">
        <w:rPr>
          <w:b/>
          <w:bCs/>
        </w:rPr>
        <w:lastRenderedPageBreak/>
        <w:t xml:space="preserve">7. Automatización CI/CD (GitHub </w:t>
      </w:r>
      <w:proofErr w:type="spellStart"/>
      <w:r w:rsidRPr="007D34CF">
        <w:rPr>
          <w:b/>
          <w:bCs/>
        </w:rPr>
        <w:t>Actions</w:t>
      </w:r>
      <w:proofErr w:type="spellEnd"/>
      <w:r w:rsidRPr="007D34CF">
        <w:rPr>
          <w:b/>
          <w:bCs/>
        </w:rPr>
        <w:t>)</w:t>
      </w:r>
    </w:p>
    <w:p w14:paraId="744AE956" w14:textId="77777777" w:rsidR="007D34CF" w:rsidRPr="007D34CF" w:rsidRDefault="007D34CF" w:rsidP="007D34CF">
      <w:pPr>
        <w:spacing w:line="278" w:lineRule="auto"/>
      </w:pPr>
      <w:r w:rsidRPr="007D34CF">
        <w:rPr>
          <w:b/>
          <w:bCs/>
        </w:rPr>
        <w:t>Ruta:</w:t>
      </w:r>
      <w:r w:rsidRPr="007D34CF">
        <w:t xml:space="preserve"> .</w:t>
      </w:r>
      <w:proofErr w:type="spellStart"/>
      <w:r w:rsidRPr="007D34CF">
        <w:t>github</w:t>
      </w:r>
      <w:proofErr w:type="spellEnd"/>
      <w:r w:rsidRPr="007D34CF">
        <w:t>/</w:t>
      </w:r>
      <w:proofErr w:type="spellStart"/>
      <w:r w:rsidRPr="007D34CF">
        <w:t>workflows</w:t>
      </w:r>
      <w:proofErr w:type="spellEnd"/>
      <w:r w:rsidRPr="007D34CF">
        <w:t>/</w:t>
      </w:r>
      <w:proofErr w:type="spellStart"/>
      <w:r w:rsidRPr="007D34CF">
        <w:t>tests.yml</w:t>
      </w:r>
      <w:proofErr w:type="spellEnd"/>
    </w:p>
    <w:p w14:paraId="78E68FA2" w14:textId="77777777" w:rsidR="007D34CF" w:rsidRPr="007D34CF" w:rsidRDefault="007D34CF" w:rsidP="007D34CF">
      <w:pPr>
        <w:spacing w:line="278" w:lineRule="auto"/>
      </w:pPr>
      <w:r w:rsidRPr="007D34CF">
        <w:t>Este archivo garantiza la integridad del código en la nube de GitHub antes de cada despliegue.</w:t>
      </w:r>
    </w:p>
    <w:p w14:paraId="402142BF" w14:textId="77777777" w:rsidR="007D34CF" w:rsidRPr="007D34CF" w:rsidRDefault="007D34CF" w:rsidP="007D34CF">
      <w:pPr>
        <w:numPr>
          <w:ilvl w:val="0"/>
          <w:numId w:val="26"/>
        </w:numPr>
        <w:spacing w:line="278" w:lineRule="auto"/>
      </w:pPr>
      <w:r w:rsidRPr="007D34CF">
        <w:rPr>
          <w:b/>
          <w:bCs/>
        </w:rPr>
        <w:t xml:space="preserve">Service </w:t>
      </w:r>
      <w:proofErr w:type="spellStart"/>
      <w:r w:rsidRPr="007D34CF">
        <w:rPr>
          <w:b/>
          <w:bCs/>
        </w:rPr>
        <w:t>Containers</w:t>
      </w:r>
      <w:proofErr w:type="spellEnd"/>
      <w:r w:rsidRPr="007D34CF">
        <w:t>: Levanta una base de datos PostgreSQL efímera durante las pruebas para validar la conexión.</w:t>
      </w:r>
    </w:p>
    <w:p w14:paraId="570A6DD4" w14:textId="77777777" w:rsidR="007D34CF" w:rsidRPr="007D34CF" w:rsidRDefault="007D34CF" w:rsidP="007D34CF">
      <w:pPr>
        <w:numPr>
          <w:ilvl w:val="0"/>
          <w:numId w:val="26"/>
        </w:numPr>
        <w:spacing w:line="278" w:lineRule="auto"/>
      </w:pPr>
      <w:r w:rsidRPr="007D34CF">
        <w:rPr>
          <w:b/>
          <w:bCs/>
        </w:rPr>
        <w:t>Variables de Entorno Seguras</w:t>
      </w:r>
      <w:r w:rsidRPr="007D34CF">
        <w:t xml:space="preserve">: Utiliza </w:t>
      </w:r>
      <w:r w:rsidRPr="007D34CF">
        <w:rPr>
          <w:b/>
          <w:bCs/>
        </w:rPr>
        <w:t xml:space="preserve">GitHub </w:t>
      </w:r>
      <w:proofErr w:type="spellStart"/>
      <w:r w:rsidRPr="007D34CF">
        <w:rPr>
          <w:b/>
          <w:bCs/>
        </w:rPr>
        <w:t>Secrets</w:t>
      </w:r>
      <w:proofErr w:type="spellEnd"/>
      <w:r w:rsidRPr="007D34CF">
        <w:t xml:space="preserve"> para inyectar la JWT_SECRET y las credenciales de la DB sin exponerlas en el código.</w:t>
      </w:r>
    </w:p>
    <w:p w14:paraId="4624530E" w14:textId="77777777" w:rsidR="007D34CF" w:rsidRPr="007D34CF" w:rsidRDefault="007D34CF" w:rsidP="007D34CF">
      <w:pPr>
        <w:numPr>
          <w:ilvl w:val="0"/>
          <w:numId w:val="26"/>
        </w:numPr>
        <w:spacing w:line="278" w:lineRule="auto"/>
      </w:pPr>
      <w:r w:rsidRPr="007D34CF">
        <w:rPr>
          <w:b/>
          <w:bCs/>
        </w:rPr>
        <w:t>Pipeline de Validación</w:t>
      </w:r>
      <w:r w:rsidRPr="007D34CF">
        <w:t xml:space="preserve">: Ejecuta automáticamente </w:t>
      </w:r>
      <w:proofErr w:type="spellStart"/>
      <w:r w:rsidRPr="007D34CF">
        <w:t>pytest</w:t>
      </w:r>
      <w:proofErr w:type="spellEnd"/>
      <w:r w:rsidRPr="007D34CF">
        <w:t xml:space="preserve"> backend/test_main.py en cada </w:t>
      </w:r>
      <w:proofErr w:type="spellStart"/>
      <w:r w:rsidRPr="007D34CF">
        <w:t>push</w:t>
      </w:r>
      <w:proofErr w:type="spellEnd"/>
      <w:r w:rsidRPr="007D34CF">
        <w:t xml:space="preserve"> a la rama principal.</w:t>
      </w:r>
    </w:p>
    <w:p w14:paraId="69CBA457" w14:textId="731F67AE" w:rsidR="007D34CF" w:rsidRPr="007D34CF" w:rsidRDefault="00AE31F8" w:rsidP="007D34CF">
      <w:pPr>
        <w:spacing w:line="278" w:lineRule="auto"/>
      </w:pPr>
      <w:r w:rsidRPr="00AE31F8">
        <w:drawing>
          <wp:inline distT="0" distB="0" distL="0" distR="0" wp14:anchorId="16D98263" wp14:editId="10C3AF2F">
            <wp:extent cx="5400040" cy="5374005"/>
            <wp:effectExtent l="0" t="0" r="0" b="0"/>
            <wp:docPr id="168226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9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31A">
        <w:br w:type="page"/>
      </w:r>
    </w:p>
    <w:p w14:paraId="76BE3D21" w14:textId="77777777" w:rsidR="007D34CF" w:rsidRPr="007D34CF" w:rsidRDefault="007D34CF" w:rsidP="007D34CF">
      <w:pPr>
        <w:spacing w:line="278" w:lineRule="auto"/>
        <w:rPr>
          <w:b/>
          <w:bCs/>
        </w:rPr>
      </w:pPr>
      <w:r w:rsidRPr="007D34CF">
        <w:rPr>
          <w:b/>
          <w:bCs/>
        </w:rPr>
        <w:lastRenderedPageBreak/>
        <w:t>8. Empaquetado Seguro (</w:t>
      </w:r>
      <w:proofErr w:type="spellStart"/>
      <w:r w:rsidRPr="007D34CF">
        <w:rPr>
          <w:b/>
          <w:bCs/>
        </w:rPr>
        <w:t>Dockerfile</w:t>
      </w:r>
      <w:proofErr w:type="spellEnd"/>
      <w:r w:rsidRPr="007D34CF">
        <w:rPr>
          <w:b/>
          <w:bCs/>
        </w:rPr>
        <w:t>)</w:t>
      </w:r>
    </w:p>
    <w:p w14:paraId="7B3C247A" w14:textId="77777777" w:rsidR="007D34CF" w:rsidRPr="007D34CF" w:rsidRDefault="007D34CF" w:rsidP="007D34CF">
      <w:pPr>
        <w:spacing w:line="278" w:lineRule="auto"/>
      </w:pPr>
      <w:r w:rsidRPr="007D34CF">
        <w:rPr>
          <w:b/>
          <w:bCs/>
        </w:rPr>
        <w:t>Ruta:</w:t>
      </w:r>
      <w:r w:rsidRPr="007D34CF">
        <w:t xml:space="preserve"> rugby-</w:t>
      </w:r>
      <w:proofErr w:type="gramStart"/>
      <w:r w:rsidRPr="007D34CF">
        <w:t>app</w:t>
      </w:r>
      <w:proofErr w:type="gramEnd"/>
      <w:r w:rsidRPr="007D34CF">
        <w:t>/</w:t>
      </w:r>
      <w:proofErr w:type="spellStart"/>
      <w:r w:rsidRPr="007D34CF">
        <w:t>backend</w:t>
      </w:r>
      <w:proofErr w:type="spellEnd"/>
      <w:r w:rsidRPr="007D34CF">
        <w:t>/</w:t>
      </w:r>
      <w:proofErr w:type="spellStart"/>
      <w:r w:rsidRPr="007D34CF">
        <w:t>Dockerfile</w:t>
      </w:r>
      <w:proofErr w:type="spellEnd"/>
    </w:p>
    <w:p w14:paraId="4D506883" w14:textId="77777777" w:rsidR="007D34CF" w:rsidRPr="007D34CF" w:rsidRDefault="007D34CF" w:rsidP="007D34CF">
      <w:pPr>
        <w:spacing w:line="278" w:lineRule="auto"/>
      </w:pPr>
      <w:r w:rsidRPr="007D34CF">
        <w:t xml:space="preserve">El entorno de ejecución de la API sigue el principio de </w:t>
      </w:r>
      <w:r w:rsidRPr="007D34CF">
        <w:rPr>
          <w:b/>
          <w:bCs/>
        </w:rPr>
        <w:t>Mínimo Privilegio</w:t>
      </w:r>
      <w:r w:rsidRPr="007D34CF">
        <w:t>.</w:t>
      </w:r>
    </w:p>
    <w:p w14:paraId="20C63DBD" w14:textId="77777777" w:rsidR="007D34CF" w:rsidRPr="007D34CF" w:rsidRDefault="007D34CF" w:rsidP="007D34CF">
      <w:pPr>
        <w:numPr>
          <w:ilvl w:val="0"/>
          <w:numId w:val="27"/>
        </w:numPr>
        <w:spacing w:line="278" w:lineRule="auto"/>
      </w:pPr>
      <w:proofErr w:type="spellStart"/>
      <w:r w:rsidRPr="007D34CF">
        <w:rPr>
          <w:b/>
          <w:bCs/>
        </w:rPr>
        <w:t>Multi-stage</w:t>
      </w:r>
      <w:proofErr w:type="spellEnd"/>
      <w:r w:rsidRPr="007D34CF">
        <w:rPr>
          <w:b/>
          <w:bCs/>
        </w:rPr>
        <w:t xml:space="preserve"> </w:t>
      </w:r>
      <w:proofErr w:type="spellStart"/>
      <w:r w:rsidRPr="007D34CF">
        <w:rPr>
          <w:b/>
          <w:bCs/>
        </w:rPr>
        <w:t>Build</w:t>
      </w:r>
      <w:proofErr w:type="spellEnd"/>
      <w:r w:rsidRPr="007D34CF">
        <w:t>: Separa la compilación de la ejecución para reducir el tamaño de la imagen y eliminar herramientas innecesarias.</w:t>
      </w:r>
    </w:p>
    <w:p w14:paraId="703B2E75" w14:textId="77777777" w:rsidR="007D34CF" w:rsidRPr="007D34CF" w:rsidRDefault="007D34CF" w:rsidP="007D34CF">
      <w:pPr>
        <w:numPr>
          <w:ilvl w:val="0"/>
          <w:numId w:val="27"/>
        </w:numPr>
        <w:spacing w:line="278" w:lineRule="auto"/>
      </w:pPr>
      <w:r w:rsidRPr="007D34CF">
        <w:rPr>
          <w:b/>
          <w:bCs/>
        </w:rPr>
        <w:t>Usuario No-Root (</w:t>
      </w:r>
      <w:proofErr w:type="spellStart"/>
      <w:r w:rsidRPr="007D34CF">
        <w:rPr>
          <w:b/>
          <w:bCs/>
        </w:rPr>
        <w:t>rugbyuser</w:t>
      </w:r>
      <w:proofErr w:type="spellEnd"/>
      <w:r w:rsidRPr="007D34CF">
        <w:rPr>
          <w:b/>
          <w:bCs/>
        </w:rPr>
        <w:t>)</w:t>
      </w:r>
      <w:r w:rsidRPr="007D34CF">
        <w:t>: La aplicación no corre con privilegios de administrador. Si el contenedor es comprometido, el atacante tiene permisos limitados dentro del sistema operativo.</w:t>
      </w:r>
    </w:p>
    <w:p w14:paraId="23924860" w14:textId="70F489E4" w:rsidR="007D34CF" w:rsidRPr="007D34CF" w:rsidRDefault="00444230" w:rsidP="007D34CF">
      <w:pPr>
        <w:spacing w:line="278" w:lineRule="auto"/>
      </w:pPr>
      <w:r w:rsidRPr="00444230">
        <w:drawing>
          <wp:inline distT="0" distB="0" distL="0" distR="0" wp14:anchorId="705AE35D" wp14:editId="69D16A95">
            <wp:extent cx="3524742" cy="4725059"/>
            <wp:effectExtent l="0" t="0" r="0" b="0"/>
            <wp:docPr id="1778519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1F8">
        <w:br w:type="page"/>
      </w:r>
    </w:p>
    <w:p w14:paraId="1FBCAD6A" w14:textId="77777777" w:rsidR="007D34CF" w:rsidRPr="007D34CF" w:rsidRDefault="007D34CF" w:rsidP="007D34CF">
      <w:pPr>
        <w:spacing w:line="278" w:lineRule="auto"/>
        <w:rPr>
          <w:b/>
          <w:bCs/>
        </w:rPr>
      </w:pPr>
      <w:r w:rsidRPr="007D34CF">
        <w:rPr>
          <w:b/>
          <w:bCs/>
        </w:rPr>
        <w:lastRenderedPageBreak/>
        <w:t>9. Validación de Esquemas y Modelos</w:t>
      </w:r>
    </w:p>
    <w:p w14:paraId="24558D55" w14:textId="77777777" w:rsidR="007D34CF" w:rsidRPr="007D34CF" w:rsidRDefault="007D34CF" w:rsidP="007D34CF">
      <w:pPr>
        <w:spacing w:line="278" w:lineRule="auto"/>
      </w:pPr>
      <w:r w:rsidRPr="007D34CF">
        <w:rPr>
          <w:b/>
          <w:bCs/>
        </w:rPr>
        <w:t>Rutas:</w:t>
      </w:r>
      <w:r w:rsidRPr="007D34CF">
        <w:t xml:space="preserve"> backend/models.py | backend/schemas.py</w:t>
      </w:r>
    </w:p>
    <w:p w14:paraId="011BB6D9" w14:textId="77777777" w:rsidR="007D34CF" w:rsidRPr="007D34CF" w:rsidRDefault="007D34CF" w:rsidP="007D34CF">
      <w:pPr>
        <w:spacing w:line="278" w:lineRule="auto"/>
      </w:pPr>
      <w:r w:rsidRPr="007D34CF">
        <w:t>Esta capa previene la corrupción de datos y ataques de desbordamiento.</w:t>
      </w:r>
    </w:p>
    <w:p w14:paraId="1F424274" w14:textId="77777777" w:rsidR="007D34CF" w:rsidRPr="007D34CF" w:rsidRDefault="007D34CF" w:rsidP="007D34CF">
      <w:pPr>
        <w:numPr>
          <w:ilvl w:val="0"/>
          <w:numId w:val="28"/>
        </w:numPr>
        <w:spacing w:line="278" w:lineRule="auto"/>
      </w:pPr>
      <w:r w:rsidRPr="007D34CF">
        <w:rPr>
          <w:b/>
          <w:bCs/>
        </w:rPr>
        <w:t>models.py</w:t>
      </w:r>
      <w:r w:rsidRPr="007D34CF">
        <w:t xml:space="preserve">: Define la estructura física en PostgreSQL. La tabla </w:t>
      </w:r>
      <w:proofErr w:type="spellStart"/>
      <w:r w:rsidRPr="007D34CF">
        <w:t>users</w:t>
      </w:r>
      <w:proofErr w:type="spellEnd"/>
      <w:r w:rsidRPr="007D34CF">
        <w:t xml:space="preserve"> incluye el campo pin (String) y la contraseña </w:t>
      </w:r>
      <w:proofErr w:type="spellStart"/>
      <w:r w:rsidRPr="007D34CF">
        <w:t>hasheada</w:t>
      </w:r>
      <w:proofErr w:type="spellEnd"/>
      <w:r w:rsidRPr="007D34CF">
        <w:t>.</w:t>
      </w:r>
    </w:p>
    <w:p w14:paraId="23B01261" w14:textId="214BF328" w:rsidR="007D34CF" w:rsidRDefault="007D34CF" w:rsidP="007D34CF">
      <w:pPr>
        <w:numPr>
          <w:ilvl w:val="0"/>
          <w:numId w:val="28"/>
        </w:numPr>
        <w:spacing w:line="278" w:lineRule="auto"/>
      </w:pPr>
      <w:r w:rsidRPr="007D34CF">
        <w:rPr>
          <w:b/>
          <w:bCs/>
        </w:rPr>
        <w:t>schemas.py (</w:t>
      </w:r>
      <w:proofErr w:type="spellStart"/>
      <w:r w:rsidRPr="007D34CF">
        <w:rPr>
          <w:b/>
          <w:bCs/>
        </w:rPr>
        <w:t>Pydantic</w:t>
      </w:r>
      <w:proofErr w:type="spellEnd"/>
      <w:r w:rsidRPr="007D34CF">
        <w:rPr>
          <w:b/>
          <w:bCs/>
        </w:rPr>
        <w:t>)</w:t>
      </w:r>
      <w:r w:rsidRPr="007D34CF">
        <w:t>: Valida que los datos que entran a la API tengan el formato correcto (</w:t>
      </w:r>
      <w:proofErr w:type="spellStart"/>
      <w:r w:rsidRPr="007D34CF">
        <w:t>ej</w:t>
      </w:r>
      <w:proofErr w:type="spellEnd"/>
      <w:r w:rsidRPr="007D34CF">
        <w:t xml:space="preserve">: que el nombre sea un </w:t>
      </w:r>
      <w:proofErr w:type="spellStart"/>
      <w:r w:rsidRPr="007D34CF">
        <w:t>string</w:t>
      </w:r>
      <w:proofErr w:type="spellEnd"/>
      <w:r w:rsidRPr="007D34CF">
        <w:t xml:space="preserve"> y no código malicioso).</w:t>
      </w:r>
    </w:p>
    <w:p w14:paraId="4E3D7124" w14:textId="6A17A19F" w:rsidR="00B62E89" w:rsidRPr="00B62E89" w:rsidRDefault="00B62E89" w:rsidP="00B62E89">
      <w:pPr>
        <w:spacing w:line="278" w:lineRule="auto"/>
        <w:rPr>
          <w:b/>
          <w:bCs/>
          <w:u w:val="single"/>
        </w:rPr>
      </w:pPr>
      <w:r w:rsidRPr="00B62E89">
        <w:rPr>
          <w:b/>
          <w:bCs/>
          <w:u w:val="single"/>
        </w:rPr>
        <w:t>Models.py</w:t>
      </w:r>
    </w:p>
    <w:p w14:paraId="28949F22" w14:textId="77777777" w:rsidR="00B62E89" w:rsidRDefault="00B62E89" w:rsidP="007D34CF">
      <w:pPr>
        <w:spacing w:line="278" w:lineRule="auto"/>
      </w:pPr>
      <w:r w:rsidRPr="00B62E89">
        <w:drawing>
          <wp:inline distT="0" distB="0" distL="0" distR="0" wp14:anchorId="304691BE" wp14:editId="1E51E6B0">
            <wp:extent cx="2610214" cy="2114845"/>
            <wp:effectExtent l="0" t="0" r="0" b="0"/>
            <wp:docPr id="112486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4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1922" w14:textId="329AEE4A" w:rsidR="00B62E89" w:rsidRDefault="00B62E89" w:rsidP="007D34CF">
      <w:pPr>
        <w:spacing w:line="278" w:lineRule="auto"/>
        <w:rPr>
          <w:b/>
          <w:bCs/>
        </w:rPr>
      </w:pPr>
      <w:r w:rsidRPr="00B62E89">
        <w:rPr>
          <w:b/>
          <w:bCs/>
        </w:rPr>
        <w:t>Schemas.py</w:t>
      </w:r>
    </w:p>
    <w:p w14:paraId="2CF5B9FD" w14:textId="07C15700" w:rsidR="00B62E89" w:rsidRPr="00B62E89" w:rsidRDefault="00AC72BD" w:rsidP="007D34CF">
      <w:pPr>
        <w:spacing w:line="278" w:lineRule="auto"/>
        <w:rPr>
          <w:b/>
          <w:bCs/>
        </w:rPr>
      </w:pPr>
      <w:r w:rsidRPr="00AC72BD">
        <w:rPr>
          <w:b/>
          <w:bCs/>
        </w:rPr>
        <w:drawing>
          <wp:inline distT="0" distB="0" distL="0" distR="0" wp14:anchorId="1F3342A4" wp14:editId="6E81116D">
            <wp:extent cx="2144358" cy="2278380"/>
            <wp:effectExtent l="0" t="0" r="8890" b="7620"/>
            <wp:docPr id="72984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91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1133" cy="228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0125" w14:textId="470BBE69" w:rsidR="007D34CF" w:rsidRPr="007D34CF" w:rsidRDefault="007D34CF" w:rsidP="007D34CF">
      <w:pPr>
        <w:spacing w:line="278" w:lineRule="auto"/>
      </w:pPr>
      <w:r>
        <w:br w:type="page"/>
      </w:r>
    </w:p>
    <w:p w14:paraId="34BDD986" w14:textId="77777777" w:rsidR="007D34CF" w:rsidRPr="007D34CF" w:rsidRDefault="007D34CF" w:rsidP="007D34CF">
      <w:pPr>
        <w:spacing w:line="278" w:lineRule="auto"/>
        <w:rPr>
          <w:b/>
          <w:bCs/>
        </w:rPr>
      </w:pPr>
      <w:r w:rsidRPr="007D34CF">
        <w:rPr>
          <w:rFonts w:ascii="Segoe UI Emoji" w:hAnsi="Segoe UI Emoji" w:cs="Segoe UI Emoji"/>
          <w:b/>
          <w:bCs/>
        </w:rPr>
        <w:lastRenderedPageBreak/>
        <w:t>📖</w:t>
      </w:r>
      <w:r w:rsidRPr="007D34CF">
        <w:rPr>
          <w:b/>
          <w:bCs/>
        </w:rPr>
        <w:t xml:space="preserve"> Glosario de Términos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043"/>
        <w:gridCol w:w="3055"/>
      </w:tblGrid>
      <w:tr w:rsidR="007D34CF" w:rsidRPr="007D34CF" w14:paraId="644A54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EABB0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D801D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Definición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8B812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Aplicación en el Proyecto</w:t>
            </w:r>
          </w:p>
        </w:tc>
      </w:tr>
      <w:tr w:rsidR="007D34CF" w:rsidRPr="007D34CF" w14:paraId="5AC37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0E9F1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86E3" w14:textId="77777777" w:rsidR="007D34CF" w:rsidRPr="007D34CF" w:rsidRDefault="007D34CF" w:rsidP="007D34CF">
            <w:pPr>
              <w:spacing w:line="278" w:lineRule="auto"/>
            </w:pPr>
            <w:r w:rsidRPr="007D34CF">
              <w:t>JSON Web Token. Estándar para transmitir información de forma segura entre partes.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27F1F" w14:textId="77777777" w:rsidR="007D34CF" w:rsidRPr="007D34CF" w:rsidRDefault="007D34CF" w:rsidP="007D34CF">
            <w:pPr>
              <w:spacing w:line="278" w:lineRule="auto"/>
            </w:pPr>
            <w:r w:rsidRPr="007D34CF">
              <w:t>Manejo de sesiones sin estado (</w:t>
            </w:r>
            <w:proofErr w:type="spellStart"/>
            <w:r w:rsidRPr="007D34CF">
              <w:t>stateless</w:t>
            </w:r>
            <w:proofErr w:type="spellEnd"/>
            <w:r w:rsidRPr="007D34CF">
              <w:t xml:space="preserve">) tras el </w:t>
            </w:r>
            <w:proofErr w:type="spellStart"/>
            <w:r w:rsidRPr="007D34CF">
              <w:t>login</w:t>
            </w:r>
            <w:proofErr w:type="spellEnd"/>
            <w:r w:rsidRPr="007D34CF">
              <w:t>.</w:t>
            </w:r>
          </w:p>
        </w:tc>
      </w:tr>
      <w:tr w:rsidR="007D34CF" w:rsidRPr="007D34CF" w14:paraId="6E7C6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37F5D" w14:textId="77777777" w:rsidR="007D34CF" w:rsidRPr="007D34CF" w:rsidRDefault="007D34CF" w:rsidP="007D34CF">
            <w:pPr>
              <w:spacing w:line="278" w:lineRule="auto"/>
            </w:pPr>
            <w:proofErr w:type="spellStart"/>
            <w:r w:rsidRPr="007D34CF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D0E6" w14:textId="77777777" w:rsidR="007D34CF" w:rsidRPr="007D34CF" w:rsidRDefault="007D34CF" w:rsidP="007D34CF">
            <w:pPr>
              <w:spacing w:line="278" w:lineRule="auto"/>
            </w:pPr>
            <w:r w:rsidRPr="007D34CF">
              <w:t xml:space="preserve">Algoritmo de </w:t>
            </w:r>
            <w:proofErr w:type="spellStart"/>
            <w:r w:rsidRPr="007D34CF">
              <w:t>hashing</w:t>
            </w:r>
            <w:proofErr w:type="spellEnd"/>
            <w:r w:rsidRPr="007D34CF">
              <w:t xml:space="preserve"> de contraseñas diseñado para ser lento y resistente a fuerza bruta.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F7A5" w14:textId="77777777" w:rsidR="007D34CF" w:rsidRPr="007D34CF" w:rsidRDefault="007D34CF" w:rsidP="007D34CF">
            <w:pPr>
              <w:spacing w:line="278" w:lineRule="auto"/>
            </w:pPr>
            <w:r w:rsidRPr="007D34CF">
              <w:t>Almacenamiento seguro de credenciales en la base de datos.</w:t>
            </w:r>
          </w:p>
        </w:tc>
      </w:tr>
      <w:tr w:rsidR="007D34CF" w:rsidRPr="007D34CF" w14:paraId="02522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FEFC7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E76BE" w14:textId="77777777" w:rsidR="007D34CF" w:rsidRPr="007D34CF" w:rsidRDefault="007D34CF" w:rsidP="007D34CF">
            <w:pPr>
              <w:spacing w:line="278" w:lineRule="auto"/>
            </w:pPr>
            <w:r w:rsidRPr="007D34CF">
              <w:t>Software que actúa como capa intermedia para procesar peticiones.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E1B82" w14:textId="77777777" w:rsidR="007D34CF" w:rsidRPr="007D34CF" w:rsidRDefault="007D34CF" w:rsidP="007D34CF">
            <w:pPr>
              <w:spacing w:line="278" w:lineRule="auto"/>
            </w:pPr>
            <w:r w:rsidRPr="007D34CF">
              <w:t xml:space="preserve">Control de CORS y Rate </w:t>
            </w:r>
            <w:proofErr w:type="spellStart"/>
            <w:r w:rsidRPr="007D34CF">
              <w:t>Limiting</w:t>
            </w:r>
            <w:proofErr w:type="spellEnd"/>
            <w:r w:rsidRPr="007D34CF">
              <w:t xml:space="preserve"> en </w:t>
            </w:r>
            <w:proofErr w:type="spellStart"/>
            <w:r w:rsidRPr="007D34CF">
              <w:t>FastAPI</w:t>
            </w:r>
            <w:proofErr w:type="spellEnd"/>
            <w:r w:rsidRPr="007D34CF">
              <w:t>.</w:t>
            </w:r>
          </w:p>
        </w:tc>
      </w:tr>
      <w:tr w:rsidR="007D34CF" w:rsidRPr="007D34CF" w14:paraId="6EC5A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B478F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5066D" w14:textId="77777777" w:rsidR="007D34CF" w:rsidRPr="007D34CF" w:rsidRDefault="007D34CF" w:rsidP="007D34CF">
            <w:pPr>
              <w:spacing w:line="278" w:lineRule="auto"/>
            </w:pPr>
            <w:proofErr w:type="spellStart"/>
            <w:r w:rsidRPr="007D34CF">
              <w:t>Object-Relational</w:t>
            </w:r>
            <w:proofErr w:type="spellEnd"/>
            <w:r w:rsidRPr="007D34CF">
              <w:t xml:space="preserve"> </w:t>
            </w:r>
            <w:proofErr w:type="spellStart"/>
            <w:r w:rsidRPr="007D34CF">
              <w:t>Mapping</w:t>
            </w:r>
            <w:proofErr w:type="spellEnd"/>
            <w:r w:rsidRPr="007D34CF">
              <w:t>. Técnica para consultar bases de datos usando objetos de programación.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46D65" w14:textId="77777777" w:rsidR="007D34CF" w:rsidRPr="007D34CF" w:rsidRDefault="007D34CF" w:rsidP="007D34CF">
            <w:pPr>
              <w:spacing w:line="278" w:lineRule="auto"/>
            </w:pPr>
            <w:r w:rsidRPr="007D34CF">
              <w:t xml:space="preserve">Uso de </w:t>
            </w:r>
            <w:proofErr w:type="spellStart"/>
            <w:r w:rsidRPr="007D34CF">
              <w:t>SQLAlchemy</w:t>
            </w:r>
            <w:proofErr w:type="spellEnd"/>
            <w:r w:rsidRPr="007D34CF">
              <w:t xml:space="preserve"> para evitar inyecciones SQL manuales.</w:t>
            </w:r>
          </w:p>
        </w:tc>
      </w:tr>
      <w:tr w:rsidR="007D34CF" w:rsidRPr="007D34CF" w14:paraId="06AD1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3B499" w14:textId="77777777" w:rsidR="007D34CF" w:rsidRPr="007D34CF" w:rsidRDefault="007D34CF" w:rsidP="007D34CF">
            <w:pPr>
              <w:spacing w:line="278" w:lineRule="auto"/>
            </w:pPr>
            <w:r w:rsidRPr="007D34CF">
              <w:rPr>
                <w:b/>
                <w:bCs/>
              </w:rPr>
              <w:t>TLS/SSL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29ED" w14:textId="77777777" w:rsidR="007D34CF" w:rsidRPr="007D34CF" w:rsidRDefault="007D34CF" w:rsidP="007D34CF">
            <w:pPr>
              <w:spacing w:line="278" w:lineRule="auto"/>
            </w:pPr>
            <w:r w:rsidRPr="007D34CF">
              <w:t>Protocolos criptográficos que proporcionan comunicaciones seguras por 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9227F" w14:textId="77777777" w:rsidR="007D34CF" w:rsidRPr="007D34CF" w:rsidRDefault="007D34CF" w:rsidP="007D34CF">
            <w:pPr>
              <w:spacing w:line="278" w:lineRule="auto"/>
            </w:pPr>
            <w:r w:rsidRPr="007D34CF">
              <w:t xml:space="preserve">Implementado en </w:t>
            </w:r>
            <w:proofErr w:type="spellStart"/>
            <w:r w:rsidRPr="007D34CF">
              <w:t>Nginx</w:t>
            </w:r>
            <w:proofErr w:type="spellEnd"/>
            <w:r w:rsidRPr="007D34CF">
              <w:t xml:space="preserve"> para cifrar el tráfico HTTPS.</w:t>
            </w:r>
          </w:p>
        </w:tc>
      </w:tr>
    </w:tbl>
    <w:p w14:paraId="22C6BE8D" w14:textId="6BA7B2BC" w:rsidR="00F62D07" w:rsidRDefault="00F62D07">
      <w:pPr>
        <w:spacing w:line="278" w:lineRule="auto"/>
        <w:rPr>
          <w:rFonts w:ascii="Arial" w:eastAsiaTheme="majorEastAsia" w:hAnsi="Arial" w:cstheme="majorBidi"/>
          <w:b/>
          <w:color w:val="156082" w:themeColor="accent1"/>
          <w:sz w:val="36"/>
          <w:szCs w:val="40"/>
        </w:rPr>
      </w:pPr>
      <w:r>
        <w:br w:type="page"/>
      </w:r>
    </w:p>
    <w:p w14:paraId="4A682697" w14:textId="77777777" w:rsidR="00F62D07" w:rsidRDefault="00F62D07" w:rsidP="00066888">
      <w:pPr>
        <w:pStyle w:val="Ttuloheads"/>
      </w:pPr>
    </w:p>
    <w:p w14:paraId="074B1A39" w14:textId="7ED93CCA" w:rsidR="00066888" w:rsidRDefault="00A3694A" w:rsidP="00066888">
      <w:pPr>
        <w:ind w:left="-993" w:right="-852"/>
      </w:pPr>
      <w:r w:rsidRPr="00A3694A">
        <w:rPr>
          <w:noProof/>
        </w:rPr>
        <w:drawing>
          <wp:inline distT="0" distB="0" distL="0" distR="0" wp14:anchorId="6EFE1B9F" wp14:editId="4521ED87">
            <wp:extent cx="5400040" cy="1134745"/>
            <wp:effectExtent l="0" t="0" r="0" b="8255"/>
            <wp:docPr id="1201160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0236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246C" w14:textId="7B290489" w:rsidR="001C21C3" w:rsidRDefault="00513EF4" w:rsidP="00EF0F88">
      <w:pPr>
        <w:ind w:left="-993" w:right="-852"/>
      </w:pPr>
      <w:r w:rsidRPr="00513EF4">
        <w:rPr>
          <w:noProof/>
        </w:rPr>
        <w:drawing>
          <wp:inline distT="0" distB="0" distL="0" distR="0" wp14:anchorId="41C83429" wp14:editId="217D1D1A">
            <wp:extent cx="5400040" cy="2165350"/>
            <wp:effectExtent l="0" t="0" r="0" b="6350"/>
            <wp:docPr id="20131766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76681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85E3" w14:textId="25B6A24B" w:rsidR="00040C1A" w:rsidRDefault="00040C1A" w:rsidP="00FD06B9">
      <w:pPr>
        <w:ind w:left="-993" w:right="-852"/>
      </w:pPr>
      <w:r w:rsidRPr="00040C1A">
        <w:rPr>
          <w:noProof/>
        </w:rPr>
        <w:drawing>
          <wp:inline distT="0" distB="0" distL="0" distR="0" wp14:anchorId="64DE918E" wp14:editId="5F81EC3E">
            <wp:extent cx="5400040" cy="1539875"/>
            <wp:effectExtent l="0" t="0" r="0" b="3175"/>
            <wp:docPr id="359241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16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8476" w14:textId="464D13DB" w:rsidR="003A2A18" w:rsidRDefault="0079616E" w:rsidP="00066888">
      <w:pPr>
        <w:ind w:left="-993" w:right="-852"/>
      </w:pPr>
      <w:r w:rsidRPr="0079616E">
        <w:rPr>
          <w:noProof/>
        </w:rPr>
        <w:drawing>
          <wp:inline distT="0" distB="0" distL="0" distR="0" wp14:anchorId="15FFA1C3" wp14:editId="5110988C">
            <wp:extent cx="4706007" cy="962159"/>
            <wp:effectExtent l="0" t="0" r="0" b="9525"/>
            <wp:docPr id="11851254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5471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0A98" w14:textId="6087830A" w:rsidR="000D1455" w:rsidRDefault="000D1455" w:rsidP="00FD06B9">
      <w:pPr>
        <w:ind w:left="-993" w:right="-852"/>
      </w:pPr>
      <w:r w:rsidRPr="000D1455">
        <w:rPr>
          <w:noProof/>
        </w:rPr>
        <w:lastRenderedPageBreak/>
        <w:drawing>
          <wp:inline distT="0" distB="0" distL="0" distR="0" wp14:anchorId="457C8A8D" wp14:editId="79F76D99">
            <wp:extent cx="5277587" cy="2534004"/>
            <wp:effectExtent l="0" t="0" r="0" b="0"/>
            <wp:docPr id="18738874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7435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A965" w14:textId="4013CE20" w:rsidR="00503765" w:rsidRDefault="00B41996" w:rsidP="00066888">
      <w:pPr>
        <w:ind w:left="-993" w:right="-852"/>
      </w:pPr>
      <w:r w:rsidRPr="00B41996">
        <w:rPr>
          <w:noProof/>
        </w:rPr>
        <w:drawing>
          <wp:inline distT="0" distB="0" distL="0" distR="0" wp14:anchorId="3D75C9A2" wp14:editId="5F368E69">
            <wp:extent cx="4182015" cy="4159885"/>
            <wp:effectExtent l="0" t="0" r="9525" b="0"/>
            <wp:docPr id="20409282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82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7826" cy="41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7671" w14:textId="77777777" w:rsidR="00503765" w:rsidRDefault="00503765">
      <w:pPr>
        <w:spacing w:line="278" w:lineRule="auto"/>
      </w:pPr>
      <w:r>
        <w:br w:type="page"/>
      </w:r>
    </w:p>
    <w:p w14:paraId="5305CBF7" w14:textId="5551F79E" w:rsidR="00503765" w:rsidRDefault="00503765" w:rsidP="00FD06B9">
      <w:pPr>
        <w:ind w:left="-993" w:right="-852"/>
      </w:pPr>
      <w:r>
        <w:lastRenderedPageBreak/>
        <w:t>Base de datos</w:t>
      </w:r>
    </w:p>
    <w:p w14:paraId="2E4E81FF" w14:textId="77777777" w:rsidR="00FD06B9" w:rsidRDefault="00FD06B9" w:rsidP="00FD06B9">
      <w:pPr>
        <w:ind w:left="-993" w:right="-852"/>
      </w:pPr>
    </w:p>
    <w:p w14:paraId="670DCFBC" w14:textId="77777777" w:rsidR="0074762B" w:rsidRPr="0074762B" w:rsidRDefault="0074762B" w:rsidP="0074762B">
      <w:pPr>
        <w:ind w:left="-993" w:right="-852"/>
        <w:rPr>
          <w:b/>
          <w:bCs/>
        </w:rPr>
      </w:pPr>
      <w:r w:rsidRPr="0074762B">
        <w:rPr>
          <w:b/>
          <w:bCs/>
        </w:rPr>
        <w:t>5. Explicación Base de los Comandos</w:t>
      </w:r>
    </w:p>
    <w:p w14:paraId="17E746B3" w14:textId="77777777" w:rsidR="0074762B" w:rsidRPr="0074762B" w:rsidRDefault="0074762B" w:rsidP="0074762B">
      <w:pPr>
        <w:numPr>
          <w:ilvl w:val="0"/>
          <w:numId w:val="8"/>
        </w:numPr>
        <w:ind w:right="-852"/>
      </w:pPr>
      <w:proofErr w:type="spellStart"/>
      <w:proofErr w:type="gramStart"/>
      <w:r w:rsidRPr="0074762B">
        <w:rPr>
          <w:b/>
          <w:bCs/>
        </w:rPr>
        <w:t>models.Base.metadata</w:t>
      </w:r>
      <w:proofErr w:type="gramEnd"/>
      <w:r w:rsidRPr="0074762B">
        <w:rPr>
          <w:b/>
          <w:bCs/>
        </w:rPr>
        <w:t>.create_all</w:t>
      </w:r>
      <w:proofErr w:type="spellEnd"/>
      <w:r w:rsidRPr="0074762B">
        <w:t xml:space="preserve">: Es la "magia" del ORM. Envía las instrucciones DDL a </w:t>
      </w:r>
      <w:proofErr w:type="spellStart"/>
      <w:r w:rsidRPr="0074762B">
        <w:t>Postgres</w:t>
      </w:r>
      <w:proofErr w:type="spellEnd"/>
      <w:r w:rsidRPr="0074762B">
        <w:t xml:space="preserve"> para crear las tablas automáticamente. Cumple con </w:t>
      </w:r>
      <w:r w:rsidRPr="0074762B">
        <w:rPr>
          <w:b/>
          <w:bCs/>
        </w:rPr>
        <w:t>OWASP A03</w:t>
      </w:r>
      <w:r w:rsidRPr="0074762B">
        <w:t xml:space="preserve"> al manejar los tipos de datos de forma estricta.</w:t>
      </w:r>
    </w:p>
    <w:p w14:paraId="1E900DFB" w14:textId="77777777" w:rsidR="0074762B" w:rsidRPr="0074762B" w:rsidRDefault="0074762B" w:rsidP="0074762B">
      <w:pPr>
        <w:numPr>
          <w:ilvl w:val="0"/>
          <w:numId w:val="8"/>
        </w:numPr>
        <w:ind w:right="-852"/>
      </w:pPr>
      <w:proofErr w:type="spellStart"/>
      <w:proofErr w:type="gramStart"/>
      <w:r w:rsidRPr="0074762B">
        <w:rPr>
          <w:b/>
          <w:bCs/>
        </w:rPr>
        <w:t>db.commit</w:t>
      </w:r>
      <w:proofErr w:type="spellEnd"/>
      <w:proofErr w:type="gramEnd"/>
      <w:r w:rsidRPr="0074762B">
        <w:rPr>
          <w:b/>
          <w:bCs/>
        </w:rPr>
        <w:t>()</w:t>
      </w:r>
      <w:r w:rsidRPr="0074762B">
        <w:t xml:space="preserve">: Confirma la transacción. En bases de datos profesionales, si algo falla antes del </w:t>
      </w:r>
      <w:proofErr w:type="spellStart"/>
      <w:r w:rsidRPr="0074762B">
        <w:t>commit</w:t>
      </w:r>
      <w:proofErr w:type="spellEnd"/>
      <w:r w:rsidRPr="0074762B">
        <w:t>, los datos no se guardan (integridad).</w:t>
      </w:r>
    </w:p>
    <w:p w14:paraId="2F57FF15" w14:textId="77777777" w:rsidR="006B2AC5" w:rsidRDefault="0074762B" w:rsidP="006B2AC5">
      <w:pPr>
        <w:numPr>
          <w:ilvl w:val="0"/>
          <w:numId w:val="8"/>
        </w:numPr>
        <w:ind w:right="-852"/>
      </w:pPr>
      <w:proofErr w:type="spellStart"/>
      <w:proofErr w:type="gramStart"/>
      <w:r w:rsidRPr="0074762B">
        <w:rPr>
          <w:b/>
          <w:bCs/>
        </w:rPr>
        <w:t>db.refresh</w:t>
      </w:r>
      <w:proofErr w:type="spellEnd"/>
      <w:proofErr w:type="gramEnd"/>
      <w:r w:rsidRPr="0074762B">
        <w:rPr>
          <w:b/>
          <w:bCs/>
        </w:rPr>
        <w:t>()</w:t>
      </w:r>
      <w:r w:rsidRPr="0074762B">
        <w:t xml:space="preserve">: Vuelve a leer el objeto desde la base de datos para obtener el id que </w:t>
      </w:r>
      <w:proofErr w:type="spellStart"/>
      <w:r w:rsidRPr="0074762B">
        <w:t>Postgres</w:t>
      </w:r>
      <w:proofErr w:type="spellEnd"/>
      <w:r w:rsidRPr="0074762B">
        <w:t xml:space="preserve"> generó automáticamente.</w:t>
      </w:r>
    </w:p>
    <w:p w14:paraId="32651B50" w14:textId="77777777" w:rsidR="006B2AC5" w:rsidRDefault="006B2AC5" w:rsidP="006B2AC5">
      <w:pPr>
        <w:ind w:right="-852"/>
        <w:rPr>
          <w:b/>
          <w:bCs/>
        </w:rPr>
      </w:pPr>
    </w:p>
    <w:p w14:paraId="57F0718D" w14:textId="11F579EA" w:rsidR="00BA21F8" w:rsidRDefault="00BA21F8" w:rsidP="00DA0331">
      <w:pPr>
        <w:ind w:right="-852"/>
      </w:pPr>
      <w:r w:rsidRPr="00BA21F8">
        <w:t xml:space="preserve">Para que </w:t>
      </w:r>
      <w:proofErr w:type="spellStart"/>
      <w:r w:rsidRPr="00BA21F8">
        <w:t>FastAPI</w:t>
      </w:r>
      <w:proofErr w:type="spellEnd"/>
      <w:r w:rsidRPr="00BA21F8">
        <w:t xml:space="preserve"> valide los datos de entrada y salida de forma profesional, crea un archivo schemas.py. Esto evita que el usuario envíe campos maliciosos (Seguridad OWASP A03).</w:t>
      </w:r>
    </w:p>
    <w:p w14:paraId="0AB19468" w14:textId="77777777" w:rsidR="00283028" w:rsidRPr="00283028" w:rsidRDefault="00283028" w:rsidP="00283028">
      <w:pPr>
        <w:ind w:left="-993" w:right="-852"/>
        <w:rPr>
          <w:b/>
          <w:bCs/>
        </w:rPr>
      </w:pPr>
      <w:r w:rsidRPr="00283028">
        <w:rPr>
          <w:b/>
          <w:bCs/>
        </w:rPr>
        <w:t>Explicación Base de los cambios:</w:t>
      </w:r>
    </w:p>
    <w:p w14:paraId="59970038" w14:textId="77777777" w:rsidR="00283028" w:rsidRPr="00283028" w:rsidRDefault="00283028" w:rsidP="00283028">
      <w:pPr>
        <w:numPr>
          <w:ilvl w:val="0"/>
          <w:numId w:val="7"/>
        </w:numPr>
        <w:ind w:right="-852"/>
      </w:pPr>
      <w:r w:rsidRPr="00283028">
        <w:rPr>
          <w:b/>
          <w:bCs/>
        </w:rPr>
        <w:t>Eliminación de la lista estática:</w:t>
      </w:r>
      <w:r w:rsidRPr="00283028">
        <w:t xml:space="preserve"> Ya no devolvemos a "Agustín Pichot" escrito a mano. Ahora el sistema hace un </w:t>
      </w:r>
      <w:proofErr w:type="spellStart"/>
      <w:proofErr w:type="gramStart"/>
      <w:r w:rsidRPr="00283028">
        <w:t>db.query</w:t>
      </w:r>
      <w:proofErr w:type="spellEnd"/>
      <w:proofErr w:type="gramEnd"/>
      <w:r w:rsidRPr="00283028">
        <w:t>(</w:t>
      </w:r>
      <w:proofErr w:type="spellStart"/>
      <w:proofErr w:type="gramStart"/>
      <w:r w:rsidRPr="00283028">
        <w:t>models.Jugador</w:t>
      </w:r>
      <w:proofErr w:type="spellEnd"/>
      <w:r w:rsidRPr="00283028">
        <w:t>).</w:t>
      </w:r>
      <w:proofErr w:type="spellStart"/>
      <w:r w:rsidRPr="00283028">
        <w:t>all</w:t>
      </w:r>
      <w:proofErr w:type="spellEnd"/>
      <w:proofErr w:type="gramEnd"/>
      <w:r w:rsidRPr="00283028">
        <w:t>(), lo que significa que va a la IP 172.20.0.10 a buscar los datos reales.</w:t>
      </w:r>
    </w:p>
    <w:p w14:paraId="10F04528" w14:textId="77777777" w:rsidR="00283028" w:rsidRPr="00283028" w:rsidRDefault="00283028" w:rsidP="00283028">
      <w:pPr>
        <w:numPr>
          <w:ilvl w:val="0"/>
          <w:numId w:val="7"/>
        </w:numPr>
        <w:ind w:right="-852"/>
      </w:pPr>
      <w:r w:rsidRPr="00283028">
        <w:rPr>
          <w:b/>
          <w:bCs/>
        </w:rPr>
        <w:t>Doble Dependencia:</w:t>
      </w:r>
      <w:r w:rsidRPr="00283028">
        <w:t xml:space="preserve"> En el método POST /jugadores, fíjate que pedimos </w:t>
      </w:r>
      <w:proofErr w:type="spellStart"/>
      <w:r w:rsidRPr="00283028">
        <w:t>database.get_db</w:t>
      </w:r>
      <w:proofErr w:type="spellEnd"/>
      <w:r w:rsidRPr="00283028">
        <w:t xml:space="preserve"> (para escribir en la DB) y </w:t>
      </w:r>
      <w:proofErr w:type="spellStart"/>
      <w:r w:rsidRPr="00283028">
        <w:t>get_current_user</w:t>
      </w:r>
      <w:proofErr w:type="spellEnd"/>
      <w:r w:rsidRPr="00283028">
        <w:t xml:space="preserve"> (para validar el token). Si no hay token, la DB nunca se toca.</w:t>
      </w:r>
    </w:p>
    <w:p w14:paraId="35CE93B1" w14:textId="30DEEBB2" w:rsidR="006B2AC5" w:rsidRDefault="00283028" w:rsidP="00D429D3">
      <w:pPr>
        <w:numPr>
          <w:ilvl w:val="0"/>
          <w:numId w:val="7"/>
        </w:numPr>
        <w:ind w:right="-852"/>
      </w:pPr>
      <w:proofErr w:type="spellStart"/>
      <w:r w:rsidRPr="00283028">
        <w:rPr>
          <w:b/>
          <w:bCs/>
        </w:rPr>
        <w:t>Schemas</w:t>
      </w:r>
      <w:proofErr w:type="spellEnd"/>
      <w:r w:rsidRPr="00283028">
        <w:rPr>
          <w:b/>
          <w:bCs/>
        </w:rPr>
        <w:t xml:space="preserve"> de </w:t>
      </w:r>
      <w:proofErr w:type="spellStart"/>
      <w:r w:rsidRPr="00283028">
        <w:rPr>
          <w:b/>
          <w:bCs/>
        </w:rPr>
        <w:t>Pydantic</w:t>
      </w:r>
      <w:proofErr w:type="spellEnd"/>
      <w:r w:rsidRPr="00283028">
        <w:rPr>
          <w:b/>
          <w:bCs/>
        </w:rPr>
        <w:t>:</w:t>
      </w:r>
      <w:r w:rsidRPr="00283028">
        <w:t xml:space="preserve"> Usamos </w:t>
      </w:r>
      <w:proofErr w:type="spellStart"/>
      <w:r w:rsidRPr="00283028">
        <w:t>response_model</w:t>
      </w:r>
      <w:proofErr w:type="spellEnd"/>
      <w:r w:rsidRPr="00283028">
        <w:t>=</w:t>
      </w:r>
      <w:proofErr w:type="spellStart"/>
      <w:proofErr w:type="gramStart"/>
      <w:r w:rsidRPr="00283028">
        <w:t>schemas.Jugador</w:t>
      </w:r>
      <w:proofErr w:type="spellEnd"/>
      <w:proofErr w:type="gramEnd"/>
      <w:r w:rsidRPr="00283028">
        <w:t xml:space="preserve">. Esto es una práctica de seguridad </w:t>
      </w:r>
      <w:r w:rsidRPr="00283028">
        <w:rPr>
          <w:b/>
          <w:bCs/>
        </w:rPr>
        <w:t>OWASP A03</w:t>
      </w:r>
      <w:r w:rsidRPr="00283028">
        <w:t>, ya que garantiza que la API solo responda con los campos permitidos y no filtre información extra de la base de datos.</w:t>
      </w:r>
      <w:r w:rsidR="006B2AC5">
        <w:br w:type="page"/>
      </w:r>
    </w:p>
    <w:p w14:paraId="7C369883" w14:textId="0B1729F1" w:rsidR="00544F05" w:rsidRDefault="006B2AC5" w:rsidP="00066888">
      <w:pPr>
        <w:ind w:left="-993" w:right="-852"/>
      </w:pPr>
      <w:r>
        <w:lastRenderedPageBreak/>
        <w:t>Comprobaciones finales</w:t>
      </w:r>
    </w:p>
    <w:p w14:paraId="21636F49" w14:textId="545DF7C0" w:rsidR="006B2AC5" w:rsidRDefault="00E3605B" w:rsidP="00066888">
      <w:pPr>
        <w:ind w:left="-993" w:right="-852"/>
      </w:pPr>
      <w:r w:rsidRPr="00E3605B">
        <w:rPr>
          <w:noProof/>
        </w:rPr>
        <w:drawing>
          <wp:inline distT="0" distB="0" distL="0" distR="0" wp14:anchorId="33F657F8" wp14:editId="4555A0EC">
            <wp:extent cx="4297290" cy="3281585"/>
            <wp:effectExtent l="0" t="0" r="8255" b="0"/>
            <wp:docPr id="7837428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2845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1765" cy="33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6FD6" w14:textId="5E08AC7E" w:rsidR="00D444B6" w:rsidRDefault="00E3605B" w:rsidP="000C721D">
      <w:pPr>
        <w:ind w:left="-993" w:right="-852"/>
      </w:pPr>
      <w:r w:rsidRPr="00E3605B">
        <w:rPr>
          <w:noProof/>
        </w:rPr>
        <w:drawing>
          <wp:inline distT="0" distB="0" distL="0" distR="0" wp14:anchorId="02B70AED" wp14:editId="4458D7A0">
            <wp:extent cx="6545725" cy="1806540"/>
            <wp:effectExtent l="0" t="0" r="0" b="3810"/>
            <wp:docPr id="18457022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2298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69894" cy="18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591C" w14:textId="77777777" w:rsidR="00D444B6" w:rsidRDefault="00D444B6">
      <w:pPr>
        <w:spacing w:line="278" w:lineRule="auto"/>
      </w:pPr>
      <w:r>
        <w:br w:type="page"/>
      </w:r>
    </w:p>
    <w:p w14:paraId="28B90BDC" w14:textId="6CB8DFAE" w:rsidR="006B2AC5" w:rsidRDefault="00D444B6" w:rsidP="000C721D">
      <w:pPr>
        <w:ind w:left="-993" w:right="-852"/>
      </w:pPr>
      <w:r w:rsidRPr="00D444B6">
        <w:rPr>
          <w:noProof/>
        </w:rPr>
        <w:lastRenderedPageBreak/>
        <w:drawing>
          <wp:inline distT="0" distB="0" distL="0" distR="0" wp14:anchorId="0B6A0D0D" wp14:editId="255BBF4B">
            <wp:extent cx="3564126" cy="3238856"/>
            <wp:effectExtent l="0" t="0" r="0" b="0"/>
            <wp:docPr id="12824943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43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1071" cy="324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5EDA" w14:textId="212E8F8A" w:rsidR="00B15822" w:rsidRDefault="000C721D" w:rsidP="006C23EF">
      <w:pPr>
        <w:ind w:left="-993" w:right="-852"/>
      </w:pPr>
      <w:r w:rsidRPr="000C721D">
        <w:rPr>
          <w:noProof/>
        </w:rPr>
        <w:drawing>
          <wp:inline distT="0" distB="0" distL="0" distR="0" wp14:anchorId="799697C0" wp14:editId="1491351C">
            <wp:extent cx="3572142" cy="2479891"/>
            <wp:effectExtent l="0" t="0" r="0" b="0"/>
            <wp:docPr id="1598939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99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5768" cy="24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446D" w14:textId="1799FE40" w:rsidR="006C23EF" w:rsidRDefault="006C23EF" w:rsidP="006C23EF">
      <w:pPr>
        <w:ind w:left="-993" w:right="-852"/>
      </w:pPr>
      <w:r w:rsidRPr="006C23EF">
        <w:rPr>
          <w:noProof/>
        </w:rPr>
        <w:drawing>
          <wp:inline distT="0" distB="0" distL="0" distR="0" wp14:anchorId="09BB9779" wp14:editId="7ED6C61C">
            <wp:extent cx="5400040" cy="2099945"/>
            <wp:effectExtent l="0" t="0" r="0" b="0"/>
            <wp:docPr id="2913052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5265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151D" w14:textId="384B9A06" w:rsidR="006C23EF" w:rsidRDefault="008646C5" w:rsidP="006C23EF">
      <w:pPr>
        <w:ind w:left="-993" w:right="-852"/>
      </w:pPr>
      <w:r w:rsidRPr="008646C5">
        <w:rPr>
          <w:noProof/>
        </w:rPr>
        <w:lastRenderedPageBreak/>
        <w:drawing>
          <wp:inline distT="0" distB="0" distL="0" distR="0" wp14:anchorId="4760AE32" wp14:editId="285F32DC">
            <wp:extent cx="5400040" cy="5255895"/>
            <wp:effectExtent l="0" t="0" r="0" b="1905"/>
            <wp:docPr id="9497007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0744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29E2" w14:textId="0CACEB42" w:rsidR="008646C5" w:rsidRDefault="002F7487" w:rsidP="006C23EF">
      <w:pPr>
        <w:ind w:left="-993" w:right="-852"/>
      </w:pPr>
      <w:r w:rsidRPr="002F7487">
        <w:rPr>
          <w:noProof/>
        </w:rPr>
        <w:drawing>
          <wp:inline distT="0" distB="0" distL="0" distR="0" wp14:anchorId="60C9F5B4" wp14:editId="6C2BB167">
            <wp:extent cx="5400040" cy="153035"/>
            <wp:effectExtent l="0" t="0" r="0" b="0"/>
            <wp:docPr id="108851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24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0E44" w14:textId="607408F4" w:rsidR="009D7323" w:rsidRDefault="00B52B67" w:rsidP="006C23EF">
      <w:pPr>
        <w:ind w:left="-993" w:right="-852"/>
      </w:pPr>
      <w:r w:rsidRPr="00B52B67">
        <w:rPr>
          <w:noProof/>
        </w:rPr>
        <w:drawing>
          <wp:inline distT="0" distB="0" distL="0" distR="0" wp14:anchorId="68BA759F" wp14:editId="7E9E9CBC">
            <wp:extent cx="5400040" cy="1544955"/>
            <wp:effectExtent l="0" t="0" r="0" b="0"/>
            <wp:docPr id="5422558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55825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6237" w14:textId="77777777" w:rsidR="009D7323" w:rsidRDefault="009D7323">
      <w:pPr>
        <w:spacing w:line="278" w:lineRule="auto"/>
      </w:pPr>
      <w:r>
        <w:br w:type="page"/>
      </w:r>
    </w:p>
    <w:p w14:paraId="738BB781" w14:textId="6D51FA95" w:rsidR="009D7323" w:rsidRDefault="009D7323" w:rsidP="002E5435">
      <w:pPr>
        <w:ind w:left="-993" w:right="-852"/>
      </w:pPr>
      <w:proofErr w:type="spellStart"/>
      <w:r>
        <w:lastRenderedPageBreak/>
        <w:t>Frontend</w:t>
      </w:r>
      <w:proofErr w:type="spellEnd"/>
    </w:p>
    <w:p w14:paraId="113064DD" w14:textId="356BCB34" w:rsidR="003045F1" w:rsidRDefault="009D684B" w:rsidP="009D7323">
      <w:pPr>
        <w:ind w:left="-993" w:right="-852"/>
      </w:pPr>
      <w:r>
        <w:t>Certificados/</w:t>
      </w:r>
      <w:proofErr w:type="spellStart"/>
      <w:r>
        <w:t>nginx</w:t>
      </w:r>
      <w:proofErr w:type="spellEnd"/>
      <w:r>
        <w:t xml:space="preserve"> 80 443</w:t>
      </w:r>
    </w:p>
    <w:p w14:paraId="6019DA30" w14:textId="34075929" w:rsidR="00880FC2" w:rsidRDefault="001B3E1E" w:rsidP="002E5435">
      <w:pPr>
        <w:ind w:left="-993" w:right="-852"/>
      </w:pPr>
      <w:r w:rsidRPr="001B3E1E">
        <w:rPr>
          <w:noProof/>
        </w:rPr>
        <w:drawing>
          <wp:inline distT="0" distB="0" distL="0" distR="0" wp14:anchorId="6798545B" wp14:editId="2A75D3E1">
            <wp:extent cx="5400040" cy="1569085"/>
            <wp:effectExtent l="0" t="0" r="0" b="0"/>
            <wp:docPr id="827279017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9017" name="Imagen 1" descr="Patrón de fond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F313" w14:textId="77777777" w:rsidR="00880FC2" w:rsidRPr="00880FC2" w:rsidRDefault="00880FC2" w:rsidP="00880FC2">
      <w:pPr>
        <w:ind w:left="-993" w:right="-852"/>
        <w:rPr>
          <w:b/>
          <w:bCs/>
        </w:rPr>
      </w:pPr>
      <w:r w:rsidRPr="00880FC2">
        <w:rPr>
          <w:rFonts w:ascii="Segoe UI Emoji" w:hAnsi="Segoe UI Emoji" w:cs="Segoe UI Emoji"/>
          <w:b/>
          <w:bCs/>
        </w:rPr>
        <w:t>🛡️</w:t>
      </w:r>
      <w:r w:rsidRPr="00880FC2">
        <w:rPr>
          <w:b/>
          <w:bCs/>
        </w:rPr>
        <w:t xml:space="preserve"> Medidas de Seguridad que ya has Montado</w:t>
      </w:r>
    </w:p>
    <w:p w14:paraId="1FBD2248" w14:textId="77777777" w:rsidR="00880FC2" w:rsidRPr="00880FC2" w:rsidRDefault="00880FC2" w:rsidP="00880FC2">
      <w:pPr>
        <w:ind w:left="-993" w:right="-852"/>
      </w:pPr>
      <w:r w:rsidRPr="00880FC2">
        <w:t xml:space="preserve">Has implementado lo que se conoce como </w:t>
      </w:r>
      <w:r w:rsidRPr="00880FC2">
        <w:rPr>
          <w:b/>
          <w:bCs/>
        </w:rPr>
        <w:t>"Defensa en Profundidad"</w:t>
      </w:r>
      <w:r w:rsidRPr="00880FC2">
        <w:t>:</w:t>
      </w:r>
    </w:p>
    <w:p w14:paraId="35D8D9BB" w14:textId="77777777" w:rsidR="00880FC2" w:rsidRPr="00880FC2" w:rsidRDefault="00880FC2" w:rsidP="00880FC2">
      <w:pPr>
        <w:numPr>
          <w:ilvl w:val="0"/>
          <w:numId w:val="9"/>
        </w:numPr>
        <w:ind w:right="-852"/>
      </w:pPr>
      <w:r w:rsidRPr="00880FC2">
        <w:rPr>
          <w:b/>
          <w:bCs/>
        </w:rPr>
        <w:t>Cifrado de Extremo a Extremo (HTTPS/TLS):</w:t>
      </w:r>
      <w:r w:rsidRPr="00880FC2">
        <w:t xml:space="preserve"> Mediante </w:t>
      </w:r>
      <w:proofErr w:type="spellStart"/>
      <w:r w:rsidRPr="00880FC2">
        <w:t>Nginx</w:t>
      </w:r>
      <w:proofErr w:type="spellEnd"/>
      <w:r w:rsidRPr="00880FC2">
        <w:t xml:space="preserve"> y tu certificado </w:t>
      </w:r>
      <w:proofErr w:type="spellStart"/>
      <w:r w:rsidRPr="00880FC2">
        <w:t>autofirmado</w:t>
      </w:r>
      <w:proofErr w:type="spellEnd"/>
      <w:r w:rsidRPr="00880FC2">
        <w:t>, los datos (usuarios, claves, PINs) viajan cifrados. Nadie en tu red local puede "escuchar" las contraseñas.</w:t>
      </w:r>
    </w:p>
    <w:p w14:paraId="5B25AFE7" w14:textId="77777777" w:rsidR="00880FC2" w:rsidRPr="00880FC2" w:rsidRDefault="00880FC2" w:rsidP="00880FC2">
      <w:pPr>
        <w:numPr>
          <w:ilvl w:val="0"/>
          <w:numId w:val="9"/>
        </w:numPr>
        <w:ind w:right="-852"/>
      </w:pPr>
      <w:r w:rsidRPr="00880FC2">
        <w:rPr>
          <w:b/>
          <w:bCs/>
        </w:rPr>
        <w:t>Autenticación de Dos Factores (2FA/MFA) por PIN:</w:t>
      </w:r>
      <w:r w:rsidRPr="00880FC2">
        <w:t xml:space="preserve"> Has creado una barrera extra. Incluso si alguien roba la contraseña de pablo10, no podrá entrar sin el PIN único de 4 dígitos generado aleatoriamente.</w:t>
      </w:r>
    </w:p>
    <w:p w14:paraId="4FDA0A02" w14:textId="77777777" w:rsidR="00880FC2" w:rsidRPr="00880FC2" w:rsidRDefault="00880FC2" w:rsidP="00880FC2">
      <w:pPr>
        <w:numPr>
          <w:ilvl w:val="0"/>
          <w:numId w:val="9"/>
        </w:numPr>
        <w:ind w:right="-852"/>
      </w:pPr>
      <w:proofErr w:type="spellStart"/>
      <w:r w:rsidRPr="00880FC2">
        <w:rPr>
          <w:b/>
          <w:bCs/>
        </w:rPr>
        <w:t>Hashing</w:t>
      </w:r>
      <w:proofErr w:type="spellEnd"/>
      <w:r w:rsidRPr="00880FC2">
        <w:rPr>
          <w:b/>
          <w:bCs/>
        </w:rPr>
        <w:t xml:space="preserve"> de Contraseñas (</w:t>
      </w:r>
      <w:proofErr w:type="spellStart"/>
      <w:r w:rsidRPr="00880FC2">
        <w:rPr>
          <w:b/>
          <w:bCs/>
        </w:rPr>
        <w:t>Bcrypt</w:t>
      </w:r>
      <w:proofErr w:type="spellEnd"/>
      <w:r w:rsidRPr="00880FC2">
        <w:rPr>
          <w:b/>
          <w:bCs/>
        </w:rPr>
        <w:t>):</w:t>
      </w:r>
      <w:r w:rsidRPr="00880FC2">
        <w:t xml:space="preserve"> Las contraseñas no se guardan como texto en PostgreSQL, sino como "hashes" irreversibles. Si te roban la base de datos, las claves son ilegibles.</w:t>
      </w:r>
    </w:p>
    <w:p w14:paraId="7ABEC770" w14:textId="77777777" w:rsidR="00880FC2" w:rsidRPr="00880FC2" w:rsidRDefault="00880FC2" w:rsidP="00880FC2">
      <w:pPr>
        <w:numPr>
          <w:ilvl w:val="0"/>
          <w:numId w:val="9"/>
        </w:numPr>
        <w:ind w:right="-852"/>
      </w:pPr>
      <w:r w:rsidRPr="00880FC2">
        <w:rPr>
          <w:b/>
          <w:bCs/>
        </w:rPr>
        <w:t>Seguridad por Tokens (JWT):</w:t>
      </w:r>
      <w:r w:rsidRPr="00880FC2">
        <w:t xml:space="preserve"> Una vez dentro, no envías la clave en cada </w:t>
      </w:r>
      <w:proofErr w:type="spellStart"/>
      <w:proofErr w:type="gramStart"/>
      <w:r w:rsidRPr="00880FC2">
        <w:t>click</w:t>
      </w:r>
      <w:proofErr w:type="spellEnd"/>
      <w:proofErr w:type="gramEnd"/>
      <w:r w:rsidRPr="00880FC2">
        <w:t>. Usas un Token de acceso con tiempo de expiración (60 min).</w:t>
      </w:r>
    </w:p>
    <w:p w14:paraId="03F6164B" w14:textId="77777777" w:rsidR="00880FC2" w:rsidRPr="00880FC2" w:rsidRDefault="00880FC2" w:rsidP="00880FC2">
      <w:pPr>
        <w:numPr>
          <w:ilvl w:val="0"/>
          <w:numId w:val="9"/>
        </w:numPr>
        <w:ind w:right="-852"/>
      </w:pPr>
      <w:r w:rsidRPr="00880FC2">
        <w:rPr>
          <w:b/>
          <w:bCs/>
        </w:rPr>
        <w:t>Aislamiento por Contenedores:</w:t>
      </w:r>
      <w:r w:rsidRPr="00880FC2">
        <w:t xml:space="preserve"> Cada servicio (API, DB, </w:t>
      </w:r>
      <w:proofErr w:type="spellStart"/>
      <w:r w:rsidRPr="00880FC2">
        <w:t>Nginx</w:t>
      </w:r>
      <w:proofErr w:type="spellEnd"/>
      <w:r w:rsidRPr="00880FC2">
        <w:t>, Redis) vive en su propio "cuarto" estanco gracias a Docker.</w:t>
      </w:r>
    </w:p>
    <w:p w14:paraId="39A0F4E5" w14:textId="77777777" w:rsidR="00E07612" w:rsidRPr="00E07612" w:rsidRDefault="00E07612" w:rsidP="00E07612">
      <w:pPr>
        <w:ind w:left="-993" w:right="-852"/>
      </w:pPr>
      <w:r w:rsidRPr="00E07612">
        <w:t>Para que tu aplicación sea verdaderamente profesional, deberías considerar estos puntos críticos:</w:t>
      </w:r>
    </w:p>
    <w:p w14:paraId="6EDFD074" w14:textId="77777777" w:rsidR="00E07612" w:rsidRPr="00E07612" w:rsidRDefault="00E07612" w:rsidP="00E07612">
      <w:pPr>
        <w:ind w:left="-993" w:right="-852"/>
        <w:rPr>
          <w:b/>
          <w:bCs/>
        </w:rPr>
      </w:pPr>
      <w:r w:rsidRPr="00E07612">
        <w:rPr>
          <w:b/>
          <w:bCs/>
        </w:rPr>
        <w:t>1. Seguridad en la Base de Datos (PostgreSQL)</w:t>
      </w:r>
    </w:p>
    <w:p w14:paraId="1B4CD520" w14:textId="77777777" w:rsidR="00E07612" w:rsidRPr="00E07612" w:rsidRDefault="00E07612" w:rsidP="00E07612">
      <w:pPr>
        <w:numPr>
          <w:ilvl w:val="0"/>
          <w:numId w:val="10"/>
        </w:numPr>
        <w:ind w:right="-852"/>
      </w:pPr>
      <w:r w:rsidRPr="00E07612">
        <w:rPr>
          <w:b/>
          <w:bCs/>
        </w:rPr>
        <w:t>Principio de Menor Privilegio:</w:t>
      </w:r>
      <w:r w:rsidRPr="00E07612">
        <w:t xml:space="preserve"> Actualmente tu API usa el usuario </w:t>
      </w:r>
      <w:proofErr w:type="spellStart"/>
      <w:r w:rsidRPr="00E07612">
        <w:t>rugby_admin</w:t>
      </w:r>
      <w:proofErr w:type="spellEnd"/>
      <w:r w:rsidRPr="00E07612">
        <w:t xml:space="preserve">. Deberías crear un usuario de base de datos que </w:t>
      </w:r>
      <w:r w:rsidRPr="00E07612">
        <w:rPr>
          <w:b/>
          <w:bCs/>
        </w:rPr>
        <w:t>solo</w:t>
      </w:r>
      <w:r w:rsidRPr="00E07612">
        <w:t xml:space="preserve"> tenga permisos de SELECT e INSERT en las tablas necesarias, prohibiéndole borrar tablas (DROP).</w:t>
      </w:r>
    </w:p>
    <w:p w14:paraId="1CC66E9B" w14:textId="12C345F4" w:rsidR="00E07612" w:rsidRPr="00E07612" w:rsidRDefault="00E07612" w:rsidP="002E5435">
      <w:pPr>
        <w:numPr>
          <w:ilvl w:val="0"/>
          <w:numId w:val="10"/>
        </w:numPr>
        <w:ind w:right="-852"/>
      </w:pPr>
      <w:r w:rsidRPr="00E07612">
        <w:rPr>
          <w:b/>
          <w:bCs/>
        </w:rPr>
        <w:t>Cifrado en Reposo:</w:t>
      </w:r>
      <w:r w:rsidRPr="00E07612">
        <w:t xml:space="preserve"> Configurar PostgreSQL para que los archivos físicos en el disco también estén cifrados, por si alguien roba el disco duro del servidor.</w:t>
      </w:r>
    </w:p>
    <w:p w14:paraId="1C8F5A7B" w14:textId="77777777" w:rsidR="00E07612" w:rsidRPr="00E07612" w:rsidRDefault="00E07612" w:rsidP="00E07612">
      <w:pPr>
        <w:ind w:left="-993" w:right="-852"/>
        <w:rPr>
          <w:b/>
          <w:bCs/>
        </w:rPr>
      </w:pPr>
      <w:r w:rsidRPr="00E07612">
        <w:rPr>
          <w:b/>
          <w:bCs/>
        </w:rPr>
        <w:lastRenderedPageBreak/>
        <w:t>2. Seguridad en la API (OWASP API Security)</w:t>
      </w:r>
    </w:p>
    <w:p w14:paraId="428EF221" w14:textId="77777777" w:rsidR="00E07612" w:rsidRPr="00E07612" w:rsidRDefault="00E07612" w:rsidP="00E07612">
      <w:pPr>
        <w:numPr>
          <w:ilvl w:val="0"/>
          <w:numId w:val="11"/>
        </w:numPr>
        <w:ind w:right="-852"/>
      </w:pPr>
      <w:r w:rsidRPr="00E07612">
        <w:rPr>
          <w:b/>
          <w:bCs/>
        </w:rPr>
        <w:t xml:space="preserve">Rate </w:t>
      </w:r>
      <w:proofErr w:type="spellStart"/>
      <w:r w:rsidRPr="00E07612">
        <w:rPr>
          <w:b/>
          <w:bCs/>
        </w:rPr>
        <w:t>Limiting</w:t>
      </w:r>
      <w:proofErr w:type="spellEnd"/>
      <w:r w:rsidRPr="00E07612">
        <w:rPr>
          <w:b/>
          <w:bCs/>
        </w:rPr>
        <w:t xml:space="preserve"> (Limitación de Tasa):</w:t>
      </w:r>
      <w:r w:rsidRPr="00E07612">
        <w:t xml:space="preserve"> Evitar ataques de "Fuerza Bruta". Si alguien intenta probar 1.000 PINs en un minuto, el servidor debe bloquear su IP temporalmente.</w:t>
      </w:r>
    </w:p>
    <w:p w14:paraId="00EBC6D7" w14:textId="77777777" w:rsidR="00E07612" w:rsidRPr="00E07612" w:rsidRDefault="00E07612" w:rsidP="00E07612">
      <w:pPr>
        <w:numPr>
          <w:ilvl w:val="0"/>
          <w:numId w:val="11"/>
        </w:numPr>
        <w:ind w:right="-852"/>
      </w:pPr>
      <w:r w:rsidRPr="00E07612">
        <w:rPr>
          <w:b/>
          <w:bCs/>
        </w:rPr>
        <w:t>Validación Estricta de Esquemas:</w:t>
      </w:r>
      <w:r w:rsidRPr="00E07612">
        <w:t xml:space="preserve"> Usar </w:t>
      </w:r>
      <w:proofErr w:type="spellStart"/>
      <w:r w:rsidRPr="00E07612">
        <w:t>Pydantic</w:t>
      </w:r>
      <w:proofErr w:type="spellEnd"/>
      <w:r w:rsidRPr="00E07612">
        <w:t xml:space="preserve"> (que ya tienes parte) para asegurar que nadie pueda enviar texto donde se espera un número de PIN, evitando inyecciones de código.</w:t>
      </w:r>
    </w:p>
    <w:p w14:paraId="1BB31FED" w14:textId="28716B7E" w:rsidR="001C764D" w:rsidRDefault="00E07612" w:rsidP="001C764D">
      <w:pPr>
        <w:numPr>
          <w:ilvl w:val="0"/>
          <w:numId w:val="11"/>
        </w:numPr>
        <w:ind w:right="-852"/>
      </w:pPr>
      <w:r w:rsidRPr="00E07612">
        <w:rPr>
          <w:b/>
          <w:bCs/>
        </w:rPr>
        <w:t>CORS Restringido:</w:t>
      </w:r>
      <w:r w:rsidRPr="00E07612">
        <w:t xml:space="preserve"> Actualmente tienes </w:t>
      </w:r>
      <w:proofErr w:type="spellStart"/>
      <w:r w:rsidRPr="00E07612">
        <w:t>allow_origins</w:t>
      </w:r>
      <w:proofErr w:type="spellEnd"/>
      <w:proofErr w:type="gramStart"/>
      <w:r w:rsidRPr="00E07612">
        <w:t>=[</w:t>
      </w:r>
      <w:proofErr w:type="gramEnd"/>
      <w:r w:rsidRPr="00E07612">
        <w:t xml:space="preserve">"*"]. Deberías cambiarlo para que </w:t>
      </w:r>
      <w:r w:rsidRPr="00E07612">
        <w:rPr>
          <w:b/>
          <w:bCs/>
        </w:rPr>
        <w:t>solo</w:t>
      </w:r>
      <w:r w:rsidRPr="00E07612">
        <w:t xml:space="preserve"> acepte peticiones desde tu IP específica (10.50.58.13).</w:t>
      </w:r>
    </w:p>
    <w:p w14:paraId="7C1D7A5A" w14:textId="52B365CF" w:rsidR="001C764D" w:rsidRDefault="001C764D" w:rsidP="001C764D">
      <w:pPr>
        <w:ind w:right="-852"/>
      </w:pPr>
      <w:r w:rsidRPr="001C764D">
        <w:rPr>
          <w:noProof/>
        </w:rPr>
        <w:drawing>
          <wp:inline distT="0" distB="0" distL="0" distR="0" wp14:anchorId="4755AA90" wp14:editId="2819EFE7">
            <wp:extent cx="5400040" cy="1136650"/>
            <wp:effectExtent l="0" t="0" r="0" b="6350"/>
            <wp:docPr id="4159938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3809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8F24" w14:textId="047EE793" w:rsidR="00E82659" w:rsidRDefault="00403A7A" w:rsidP="001C764D">
      <w:pPr>
        <w:ind w:right="-852"/>
      </w:pPr>
      <w:r w:rsidRPr="00403A7A">
        <w:rPr>
          <w:noProof/>
        </w:rPr>
        <w:drawing>
          <wp:inline distT="0" distB="0" distL="0" distR="0" wp14:anchorId="2ECEF6DE" wp14:editId="65108B84">
            <wp:extent cx="5068007" cy="971686"/>
            <wp:effectExtent l="0" t="0" r="0" b="0"/>
            <wp:docPr id="656143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3978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BE36" w14:textId="057A0DFF" w:rsidR="001C764D" w:rsidRPr="00E07612" w:rsidRDefault="00E82659" w:rsidP="00E82659">
      <w:pPr>
        <w:spacing w:line="278" w:lineRule="auto"/>
      </w:pPr>
      <w:r>
        <w:br w:type="page"/>
      </w:r>
    </w:p>
    <w:p w14:paraId="29BFB983" w14:textId="77777777" w:rsidR="00E07612" w:rsidRPr="00E07612" w:rsidRDefault="00E07612" w:rsidP="00E07612">
      <w:pPr>
        <w:ind w:left="-993" w:right="-852"/>
        <w:rPr>
          <w:b/>
          <w:bCs/>
        </w:rPr>
      </w:pPr>
      <w:r w:rsidRPr="00E07612">
        <w:rPr>
          <w:b/>
          <w:bCs/>
        </w:rPr>
        <w:lastRenderedPageBreak/>
        <w:t>3. Seguridad en las Imágenes (Docker)</w:t>
      </w:r>
    </w:p>
    <w:p w14:paraId="3B3C924F" w14:textId="77777777" w:rsidR="00E07612" w:rsidRPr="00E07612" w:rsidRDefault="00E07612" w:rsidP="00E07612">
      <w:pPr>
        <w:numPr>
          <w:ilvl w:val="0"/>
          <w:numId w:val="12"/>
        </w:numPr>
        <w:ind w:right="-852"/>
      </w:pPr>
      <w:r w:rsidRPr="00E07612">
        <w:rPr>
          <w:b/>
          <w:bCs/>
        </w:rPr>
        <w:t>Imágenes "</w:t>
      </w:r>
      <w:proofErr w:type="spellStart"/>
      <w:r w:rsidRPr="00E07612">
        <w:rPr>
          <w:b/>
          <w:bCs/>
        </w:rPr>
        <w:t>Rootless</w:t>
      </w:r>
      <w:proofErr w:type="spellEnd"/>
      <w:r w:rsidRPr="00E07612">
        <w:rPr>
          <w:b/>
          <w:bCs/>
        </w:rPr>
        <w:t>":</w:t>
      </w:r>
      <w:r w:rsidRPr="00E07612">
        <w:t xml:space="preserve"> Por defecto, tus contenedores corren como usuario </w:t>
      </w:r>
      <w:proofErr w:type="spellStart"/>
      <w:r w:rsidRPr="00E07612">
        <w:t>root</w:t>
      </w:r>
      <w:proofErr w:type="spellEnd"/>
      <w:r w:rsidRPr="00E07612">
        <w:t xml:space="preserve">. Deberías configurar el </w:t>
      </w:r>
      <w:proofErr w:type="spellStart"/>
      <w:r w:rsidRPr="00E07612">
        <w:t>Dockerfile</w:t>
      </w:r>
      <w:proofErr w:type="spellEnd"/>
      <w:r w:rsidRPr="00E07612">
        <w:t xml:space="preserve"> para que corran como un usuario sin privilegios.</w:t>
      </w:r>
    </w:p>
    <w:p w14:paraId="1DC5B1A0" w14:textId="77777777" w:rsidR="00E07612" w:rsidRPr="00E07612" w:rsidRDefault="00E07612" w:rsidP="00E07612">
      <w:pPr>
        <w:numPr>
          <w:ilvl w:val="0"/>
          <w:numId w:val="12"/>
        </w:numPr>
        <w:ind w:right="-852"/>
      </w:pPr>
      <w:r w:rsidRPr="00E07612">
        <w:rPr>
          <w:b/>
          <w:bCs/>
        </w:rPr>
        <w:t>Escaneo de Vulnerabilidades:</w:t>
      </w:r>
      <w:r w:rsidRPr="00E07612">
        <w:t xml:space="preserve"> Usa herramientas como </w:t>
      </w:r>
      <w:proofErr w:type="spellStart"/>
      <w:r w:rsidRPr="00E07612">
        <w:t>trivy</w:t>
      </w:r>
      <w:proofErr w:type="spellEnd"/>
      <w:r w:rsidRPr="00E07612">
        <w:t xml:space="preserve"> para escanear tus imágenes en busca de librerías viejas con fallos de seguridad conocidos.</w:t>
      </w:r>
    </w:p>
    <w:p w14:paraId="3700019D" w14:textId="116D259D" w:rsidR="00E82659" w:rsidRDefault="00E07612" w:rsidP="00387083">
      <w:pPr>
        <w:numPr>
          <w:ilvl w:val="0"/>
          <w:numId w:val="12"/>
        </w:numPr>
        <w:ind w:right="-852"/>
      </w:pPr>
      <w:proofErr w:type="spellStart"/>
      <w:r w:rsidRPr="00E07612">
        <w:rPr>
          <w:b/>
          <w:bCs/>
        </w:rPr>
        <w:t>Multistage</w:t>
      </w:r>
      <w:proofErr w:type="spellEnd"/>
      <w:r w:rsidRPr="00E07612">
        <w:rPr>
          <w:b/>
          <w:bCs/>
        </w:rPr>
        <w:t xml:space="preserve"> </w:t>
      </w:r>
      <w:proofErr w:type="spellStart"/>
      <w:r w:rsidRPr="00E07612">
        <w:rPr>
          <w:b/>
          <w:bCs/>
        </w:rPr>
        <w:t>Builds</w:t>
      </w:r>
      <w:proofErr w:type="spellEnd"/>
      <w:r w:rsidRPr="00E07612">
        <w:rPr>
          <w:b/>
          <w:bCs/>
        </w:rPr>
        <w:t>:</w:t>
      </w:r>
      <w:r w:rsidRPr="00E07612">
        <w:t xml:space="preserve"> Asegúrate de que tu imagen final de producción no contenga herramientas de desarrollo (como </w:t>
      </w:r>
      <w:proofErr w:type="spellStart"/>
      <w:r w:rsidRPr="00E07612">
        <w:t>pip</w:t>
      </w:r>
      <w:proofErr w:type="spellEnd"/>
      <w:r w:rsidRPr="00E07612">
        <w:t xml:space="preserve">, </w:t>
      </w:r>
      <w:proofErr w:type="spellStart"/>
      <w:r w:rsidRPr="00E07612">
        <w:t>gcc</w:t>
      </w:r>
      <w:proofErr w:type="spellEnd"/>
      <w:r w:rsidRPr="00E07612">
        <w:t xml:space="preserve"> o editores de texto) que un atacante pueda usar.</w:t>
      </w:r>
    </w:p>
    <w:p w14:paraId="2C4B53E6" w14:textId="77777777" w:rsidR="00D7050F" w:rsidRDefault="00D16A66">
      <w:pPr>
        <w:spacing w:line="278" w:lineRule="auto"/>
      </w:pPr>
      <w:r w:rsidRPr="00D16A66">
        <w:rPr>
          <w:noProof/>
        </w:rPr>
        <w:drawing>
          <wp:inline distT="0" distB="0" distL="0" distR="0" wp14:anchorId="668F3A01" wp14:editId="14CD9645">
            <wp:extent cx="5400040" cy="461010"/>
            <wp:effectExtent l="0" t="0" r="0" b="0"/>
            <wp:docPr id="46549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950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7090" w14:textId="39805566" w:rsidR="00D7050F" w:rsidRDefault="00AF6267">
      <w:pPr>
        <w:spacing w:line="278" w:lineRule="auto"/>
      </w:pPr>
      <w:r>
        <w:t xml:space="preserve">App que se encarga de </w:t>
      </w:r>
      <w:r w:rsidRPr="00AF6267">
        <w:t>detectar si tus librerías</w:t>
      </w:r>
      <w:r>
        <w:t xml:space="preserve"> y sus fallos </w:t>
      </w:r>
      <w:proofErr w:type="spellStart"/>
      <w:r>
        <w:t>mas</w:t>
      </w:r>
      <w:proofErr w:type="spellEnd"/>
      <w:r>
        <w:t xml:space="preserve"> comunes.</w:t>
      </w:r>
    </w:p>
    <w:p w14:paraId="189B22F7" w14:textId="0D87F4FE" w:rsidR="00E82659" w:rsidRDefault="00D7050F">
      <w:pPr>
        <w:spacing w:line="278" w:lineRule="auto"/>
      </w:pPr>
      <w:r w:rsidRPr="00D7050F">
        <w:rPr>
          <w:noProof/>
        </w:rPr>
        <w:drawing>
          <wp:inline distT="0" distB="0" distL="0" distR="0" wp14:anchorId="33CE5A43" wp14:editId="4B700E31">
            <wp:extent cx="5400040" cy="1054735"/>
            <wp:effectExtent l="0" t="0" r="0" b="0"/>
            <wp:docPr id="5733634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3495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659">
        <w:br w:type="page"/>
      </w:r>
    </w:p>
    <w:p w14:paraId="23898CDD" w14:textId="77777777" w:rsidR="00403A7A" w:rsidRPr="00E07612" w:rsidRDefault="00403A7A" w:rsidP="00403A7A">
      <w:pPr>
        <w:ind w:right="-852"/>
      </w:pPr>
    </w:p>
    <w:p w14:paraId="4D06AC3C" w14:textId="77777777" w:rsidR="00E07612" w:rsidRPr="00E07612" w:rsidRDefault="00E07612" w:rsidP="00E07612">
      <w:pPr>
        <w:ind w:left="-993" w:right="-852"/>
        <w:rPr>
          <w:b/>
          <w:bCs/>
        </w:rPr>
      </w:pPr>
      <w:r w:rsidRPr="00E07612">
        <w:rPr>
          <w:b/>
          <w:bCs/>
        </w:rPr>
        <w:t xml:space="preserve">4. Seguridad en el </w:t>
      </w:r>
      <w:proofErr w:type="spellStart"/>
      <w:r w:rsidRPr="00E07612">
        <w:rPr>
          <w:b/>
          <w:bCs/>
        </w:rPr>
        <w:t>Frontend</w:t>
      </w:r>
      <w:proofErr w:type="spellEnd"/>
      <w:r w:rsidRPr="00E07612">
        <w:rPr>
          <w:b/>
          <w:bCs/>
        </w:rPr>
        <w:t xml:space="preserve"> (</w:t>
      </w:r>
      <w:proofErr w:type="spellStart"/>
      <w:r w:rsidRPr="00E07612">
        <w:rPr>
          <w:b/>
          <w:bCs/>
        </w:rPr>
        <w:t>Nginx</w:t>
      </w:r>
      <w:proofErr w:type="spellEnd"/>
      <w:r w:rsidRPr="00E07612">
        <w:rPr>
          <w:b/>
          <w:bCs/>
        </w:rPr>
        <w:t>/Web)</w:t>
      </w:r>
    </w:p>
    <w:p w14:paraId="140A682B" w14:textId="77777777" w:rsidR="00E07612" w:rsidRPr="00E07612" w:rsidRDefault="00E07612" w:rsidP="00E07612">
      <w:pPr>
        <w:numPr>
          <w:ilvl w:val="0"/>
          <w:numId w:val="13"/>
        </w:numPr>
        <w:ind w:right="-852"/>
      </w:pPr>
      <w:r w:rsidRPr="00E07612">
        <w:rPr>
          <w:b/>
          <w:bCs/>
        </w:rPr>
        <w:t>Cabeceras de Seguridad (HSTS):</w:t>
      </w:r>
      <w:r w:rsidRPr="00E07612">
        <w:t xml:space="preserve"> Configurar </w:t>
      </w:r>
      <w:proofErr w:type="spellStart"/>
      <w:r w:rsidRPr="00E07612">
        <w:t>Nginx</w:t>
      </w:r>
      <w:proofErr w:type="spellEnd"/>
      <w:r w:rsidRPr="00E07612">
        <w:t xml:space="preserve"> para obligar al navegador a usar siempre HTTPS, evitando que alguien intente "bajar" la conexión a HTTP simple.</w:t>
      </w:r>
    </w:p>
    <w:p w14:paraId="57C274DF" w14:textId="32D6355F" w:rsidR="00AB7315" w:rsidRDefault="00E07612" w:rsidP="00387083">
      <w:pPr>
        <w:numPr>
          <w:ilvl w:val="0"/>
          <w:numId w:val="13"/>
        </w:numPr>
        <w:ind w:right="-852"/>
      </w:pPr>
      <w:r w:rsidRPr="00E07612">
        <w:rPr>
          <w:b/>
          <w:bCs/>
        </w:rPr>
        <w:t>Content Security Policy (CSP):</w:t>
      </w:r>
      <w:r w:rsidRPr="00E07612">
        <w:t xml:space="preserve"> Una cabecera que le dice al navegador: "Solo acepta scripts que vengan de mi propio servidor", matando de raíz ataques de XSS (Cross-Site Scripting).</w:t>
      </w:r>
    </w:p>
    <w:p w14:paraId="5B5BA09D" w14:textId="05559EA1" w:rsidR="002E6484" w:rsidRDefault="00C776A5" w:rsidP="00C776A5">
      <w:pPr>
        <w:ind w:left="-993" w:right="-852"/>
      </w:pPr>
      <w:r w:rsidRPr="00C776A5">
        <w:rPr>
          <w:noProof/>
        </w:rPr>
        <w:drawing>
          <wp:inline distT="0" distB="0" distL="0" distR="0" wp14:anchorId="40B329DB" wp14:editId="6CDEA3E5">
            <wp:extent cx="3469593" cy="2950624"/>
            <wp:effectExtent l="0" t="0" r="0" b="2540"/>
            <wp:docPr id="126901483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483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80828" cy="296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C2A6" w14:textId="3A844946" w:rsidR="0090395F" w:rsidRDefault="0090395F">
      <w:pPr>
        <w:spacing w:line="278" w:lineRule="auto"/>
      </w:pPr>
      <w:r>
        <w:br w:type="page"/>
      </w:r>
    </w:p>
    <w:p w14:paraId="649238C9" w14:textId="77777777" w:rsidR="0090395F" w:rsidRPr="0090395F" w:rsidRDefault="0090395F" w:rsidP="0090395F">
      <w:pPr>
        <w:ind w:left="-993" w:right="-852"/>
      </w:pPr>
      <w:r w:rsidRPr="0090395F">
        <w:rPr>
          <w:b/>
          <w:bCs/>
        </w:rPr>
        <w:lastRenderedPageBreak/>
        <w:t>¡Con esto has completado el ciclo de endurecimiento (</w:t>
      </w:r>
      <w:proofErr w:type="spellStart"/>
      <w:r w:rsidRPr="0090395F">
        <w:rPr>
          <w:b/>
          <w:bCs/>
        </w:rPr>
        <w:t>Hardening</w:t>
      </w:r>
      <w:proofErr w:type="spellEnd"/>
      <w:r w:rsidRPr="0090395F">
        <w:rPr>
          <w:b/>
          <w:bCs/>
        </w:rPr>
        <w:t>) de OWASP!</w:t>
      </w:r>
      <w:r w:rsidRPr="0090395F">
        <w:t xml:space="preserve"> </w:t>
      </w:r>
      <w:r w:rsidRPr="0090395F">
        <w:rPr>
          <w:rFonts w:ascii="Segoe UI Emoji" w:hAnsi="Segoe UI Emoji" w:cs="Segoe UI Emoji"/>
        </w:rPr>
        <w:t>🏆</w:t>
      </w:r>
    </w:p>
    <w:p w14:paraId="589961B7" w14:textId="77777777" w:rsidR="0090395F" w:rsidRPr="0090395F" w:rsidRDefault="0090395F" w:rsidP="0090395F">
      <w:pPr>
        <w:ind w:left="-993" w:right="-852"/>
      </w:pPr>
      <w:r w:rsidRPr="0090395F">
        <w:t>Tu aplicación ahora tiene:</w:t>
      </w:r>
    </w:p>
    <w:p w14:paraId="0F469C80" w14:textId="77777777" w:rsidR="0090395F" w:rsidRPr="0090395F" w:rsidRDefault="0090395F" w:rsidP="0090395F">
      <w:pPr>
        <w:numPr>
          <w:ilvl w:val="0"/>
          <w:numId w:val="14"/>
        </w:numPr>
        <w:ind w:right="-852"/>
      </w:pPr>
      <w:r w:rsidRPr="0090395F">
        <w:rPr>
          <w:b/>
          <w:bCs/>
        </w:rPr>
        <w:t>DB</w:t>
      </w:r>
      <w:r w:rsidRPr="0090395F">
        <w:t xml:space="preserve"> segura (usuarios gestionados).</w:t>
      </w:r>
    </w:p>
    <w:p w14:paraId="22EE8702" w14:textId="77777777" w:rsidR="0090395F" w:rsidRPr="0090395F" w:rsidRDefault="0090395F" w:rsidP="0090395F">
      <w:pPr>
        <w:numPr>
          <w:ilvl w:val="0"/>
          <w:numId w:val="14"/>
        </w:numPr>
        <w:ind w:right="-852"/>
      </w:pPr>
      <w:proofErr w:type="gramStart"/>
      <w:r w:rsidRPr="0090395F">
        <w:rPr>
          <w:b/>
          <w:bCs/>
        </w:rPr>
        <w:t>API</w:t>
      </w:r>
      <w:r w:rsidRPr="0090395F">
        <w:t xml:space="preserve"> protegida</w:t>
      </w:r>
      <w:proofErr w:type="gramEnd"/>
      <w:r w:rsidRPr="0090395F">
        <w:t xml:space="preserve"> contra fuerza bruta y CORS.</w:t>
      </w:r>
    </w:p>
    <w:p w14:paraId="33BE2D85" w14:textId="77777777" w:rsidR="0090395F" w:rsidRPr="0090395F" w:rsidRDefault="0090395F" w:rsidP="0090395F">
      <w:pPr>
        <w:numPr>
          <w:ilvl w:val="0"/>
          <w:numId w:val="14"/>
        </w:numPr>
        <w:ind w:right="-852"/>
      </w:pPr>
      <w:r w:rsidRPr="0090395F">
        <w:rPr>
          <w:b/>
          <w:bCs/>
        </w:rPr>
        <w:t>Contenedores</w:t>
      </w:r>
      <w:r w:rsidRPr="0090395F">
        <w:t xml:space="preserve"> que no corren como </w:t>
      </w:r>
      <w:proofErr w:type="spellStart"/>
      <w:r w:rsidRPr="0090395F">
        <w:t>root</w:t>
      </w:r>
      <w:proofErr w:type="spellEnd"/>
      <w:r w:rsidRPr="0090395F">
        <w:t>.</w:t>
      </w:r>
    </w:p>
    <w:p w14:paraId="7FFBDCA4" w14:textId="741FBAC7" w:rsidR="0090395F" w:rsidRDefault="0090395F" w:rsidP="00C7390C">
      <w:pPr>
        <w:numPr>
          <w:ilvl w:val="0"/>
          <w:numId w:val="14"/>
        </w:numPr>
        <w:ind w:right="-852"/>
      </w:pPr>
      <w:proofErr w:type="spellStart"/>
      <w:r w:rsidRPr="0090395F">
        <w:rPr>
          <w:b/>
          <w:bCs/>
        </w:rPr>
        <w:t>Frontend</w:t>
      </w:r>
      <w:proofErr w:type="spellEnd"/>
      <w:r w:rsidRPr="0090395F">
        <w:t xml:space="preserve"> con cabeceras de seguridad militar.</w:t>
      </w:r>
    </w:p>
    <w:p w14:paraId="6DD95A5D" w14:textId="12D7249F" w:rsidR="00727CE4" w:rsidRDefault="00727CE4" w:rsidP="00C776A5">
      <w:pPr>
        <w:ind w:left="-993" w:right="-852"/>
      </w:pPr>
      <w:r>
        <w:t xml:space="preserve">Git </w:t>
      </w:r>
      <w:proofErr w:type="spellStart"/>
      <w:r>
        <w:t>commit</w:t>
      </w:r>
      <w:proofErr w:type="spellEnd"/>
      <w:r>
        <w:t xml:space="preserve"> conexión</w:t>
      </w:r>
    </w:p>
    <w:p w14:paraId="0E12DE1D" w14:textId="751EEC94" w:rsidR="00727CE4" w:rsidRDefault="00DF4B7E" w:rsidP="00C776A5">
      <w:pPr>
        <w:ind w:left="-993" w:right="-852"/>
      </w:pPr>
      <w:r w:rsidRPr="00DF4B7E">
        <w:rPr>
          <w:noProof/>
        </w:rPr>
        <w:drawing>
          <wp:inline distT="0" distB="0" distL="0" distR="0" wp14:anchorId="3E66D836" wp14:editId="7BB69406">
            <wp:extent cx="4375447" cy="1446820"/>
            <wp:effectExtent l="0" t="0" r="6350" b="1270"/>
            <wp:docPr id="15272679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67907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0613" cy="14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5048" w14:textId="1B01A9BE" w:rsidR="00DF4B7E" w:rsidRDefault="008F1A2E" w:rsidP="00C776A5">
      <w:pPr>
        <w:ind w:left="-993" w:right="-852"/>
      </w:pPr>
      <w:r w:rsidRPr="008F1A2E">
        <w:rPr>
          <w:noProof/>
        </w:rPr>
        <w:drawing>
          <wp:inline distT="0" distB="0" distL="0" distR="0" wp14:anchorId="29D9A3C9" wp14:editId="7A96FF5D">
            <wp:extent cx="4050707" cy="1308303"/>
            <wp:effectExtent l="0" t="0" r="6985" b="6350"/>
            <wp:docPr id="269740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0933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1071" cy="131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8494" w14:textId="0B4FDB53" w:rsidR="008F1A2E" w:rsidRDefault="00AC6172" w:rsidP="00C776A5">
      <w:pPr>
        <w:ind w:left="-993" w:right="-852"/>
      </w:pPr>
      <w:r w:rsidRPr="00AC6172">
        <w:rPr>
          <w:noProof/>
        </w:rPr>
        <w:drawing>
          <wp:inline distT="0" distB="0" distL="0" distR="0" wp14:anchorId="119DA7B1" wp14:editId="428FE872">
            <wp:extent cx="3837062" cy="1655929"/>
            <wp:effectExtent l="0" t="0" r="0" b="1905"/>
            <wp:docPr id="13699685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68533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42864" cy="16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6670" w14:textId="1CF8A5E4" w:rsidR="008B023D" w:rsidRDefault="008B023D">
      <w:pPr>
        <w:spacing w:line="278" w:lineRule="auto"/>
      </w:pPr>
      <w:r>
        <w:br w:type="page"/>
      </w:r>
    </w:p>
    <w:p w14:paraId="0A00CF15" w14:textId="642CC889" w:rsidR="008B023D" w:rsidRDefault="008B023D" w:rsidP="00C776A5">
      <w:pPr>
        <w:ind w:left="-993" w:right="-852"/>
      </w:pPr>
      <w:r w:rsidRPr="008B023D">
        <w:rPr>
          <w:noProof/>
        </w:rPr>
        <w:lastRenderedPageBreak/>
        <w:drawing>
          <wp:inline distT="0" distB="0" distL="0" distR="0" wp14:anchorId="2516282E" wp14:editId="2E0C92F6">
            <wp:extent cx="3623417" cy="2163227"/>
            <wp:effectExtent l="0" t="0" r="0" b="8890"/>
            <wp:docPr id="650212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286" name="Imagen 1" descr="Captura de pantalla de un celular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31673" cy="2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A77D" w14:textId="450A39FE" w:rsidR="008B023D" w:rsidRDefault="00651DE3" w:rsidP="00C776A5">
      <w:pPr>
        <w:ind w:left="-993" w:right="-852"/>
      </w:pPr>
      <w:r w:rsidRPr="00651DE3">
        <w:rPr>
          <w:noProof/>
        </w:rPr>
        <w:drawing>
          <wp:inline distT="0" distB="0" distL="0" distR="0" wp14:anchorId="345FA110" wp14:editId="7837C497">
            <wp:extent cx="2922662" cy="991433"/>
            <wp:effectExtent l="0" t="0" r="0" b="0"/>
            <wp:docPr id="12830435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3564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60356" cy="100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4F8C" w14:textId="037B0032" w:rsidR="00A57F90" w:rsidRDefault="00A57F90" w:rsidP="00C776A5">
      <w:pPr>
        <w:ind w:left="-993" w:right="-852"/>
      </w:pPr>
      <w:r w:rsidRPr="00A57F90">
        <w:rPr>
          <w:noProof/>
        </w:rPr>
        <w:drawing>
          <wp:inline distT="0" distB="0" distL="0" distR="0" wp14:anchorId="20C33BFB" wp14:editId="6163D4CF">
            <wp:extent cx="5400040" cy="340360"/>
            <wp:effectExtent l="0" t="0" r="0" b="2540"/>
            <wp:docPr id="110604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82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6347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1. Realiza tus modificaciones</w:t>
      </w:r>
    </w:p>
    <w:p w14:paraId="315B57F0" w14:textId="77777777" w:rsidR="009E165E" w:rsidRPr="009E165E" w:rsidRDefault="009E165E" w:rsidP="009E165E">
      <w:pPr>
        <w:numPr>
          <w:ilvl w:val="0"/>
          <w:numId w:val="16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Modifica tus archivos en la carpeta </w:t>
      </w:r>
      <w:proofErr w:type="spellStart"/>
      <w:r w:rsidRPr="009E165E">
        <w:rPr>
          <w:b/>
          <w:bCs/>
          <w:sz w:val="20"/>
          <w:szCs w:val="20"/>
        </w:rPr>
        <w:t>backend</w:t>
      </w:r>
      <w:proofErr w:type="spellEnd"/>
      <w:r w:rsidRPr="009E165E">
        <w:rPr>
          <w:b/>
          <w:bCs/>
          <w:sz w:val="20"/>
          <w:szCs w:val="20"/>
        </w:rPr>
        <w:t xml:space="preserve">/ (Python), </w:t>
      </w:r>
      <w:proofErr w:type="spellStart"/>
      <w:r w:rsidRPr="009E165E">
        <w:rPr>
          <w:b/>
          <w:bCs/>
          <w:sz w:val="20"/>
          <w:szCs w:val="20"/>
        </w:rPr>
        <w:t>frontend</w:t>
      </w:r>
      <w:proofErr w:type="spellEnd"/>
      <w:r w:rsidRPr="009E165E">
        <w:rPr>
          <w:b/>
          <w:bCs/>
          <w:sz w:val="20"/>
          <w:szCs w:val="20"/>
        </w:rPr>
        <w:t xml:space="preserve">/ (HTML/JS) o la configuración de </w:t>
      </w:r>
      <w:proofErr w:type="spellStart"/>
      <w:r w:rsidRPr="009E165E">
        <w:rPr>
          <w:b/>
          <w:bCs/>
          <w:sz w:val="20"/>
          <w:szCs w:val="20"/>
        </w:rPr>
        <w:t>Nginx</w:t>
      </w:r>
      <w:proofErr w:type="spellEnd"/>
      <w:r w:rsidRPr="009E165E">
        <w:rPr>
          <w:b/>
          <w:bCs/>
          <w:sz w:val="20"/>
          <w:szCs w:val="20"/>
        </w:rPr>
        <w:t xml:space="preserve"> según necesites.</w:t>
      </w:r>
    </w:p>
    <w:p w14:paraId="18494E0F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2. Ejecuta el Script de Aduana</w:t>
      </w:r>
    </w:p>
    <w:p w14:paraId="4F444DF2" w14:textId="77777777" w:rsidR="009E165E" w:rsidRPr="009E165E" w:rsidRDefault="009E165E" w:rsidP="009E165E">
      <w:pPr>
        <w:numPr>
          <w:ilvl w:val="0"/>
          <w:numId w:val="17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No necesitas hacer </w:t>
      </w:r>
      <w:proofErr w:type="spellStart"/>
      <w:r w:rsidRPr="009E165E">
        <w:rPr>
          <w:b/>
          <w:bCs/>
          <w:sz w:val="20"/>
          <w:szCs w:val="20"/>
        </w:rPr>
        <w:t>git</w:t>
      </w:r>
      <w:proofErr w:type="spellEnd"/>
      <w:r w:rsidRPr="009E165E">
        <w:rPr>
          <w:b/>
          <w:bCs/>
          <w:sz w:val="20"/>
          <w:szCs w:val="20"/>
        </w:rPr>
        <w:t xml:space="preserve"> </w:t>
      </w:r>
      <w:proofErr w:type="spellStart"/>
      <w:r w:rsidRPr="009E165E">
        <w:rPr>
          <w:b/>
          <w:bCs/>
          <w:sz w:val="20"/>
          <w:szCs w:val="20"/>
        </w:rPr>
        <w:t>add</w:t>
      </w:r>
      <w:proofErr w:type="spellEnd"/>
      <w:r w:rsidRPr="009E165E">
        <w:rPr>
          <w:b/>
          <w:bCs/>
          <w:sz w:val="20"/>
          <w:szCs w:val="20"/>
        </w:rPr>
        <w:t xml:space="preserve"> ni </w:t>
      </w:r>
      <w:proofErr w:type="spellStart"/>
      <w:r w:rsidRPr="009E165E">
        <w:rPr>
          <w:b/>
          <w:bCs/>
          <w:sz w:val="20"/>
          <w:szCs w:val="20"/>
        </w:rPr>
        <w:t>git</w:t>
      </w:r>
      <w:proofErr w:type="spellEnd"/>
      <w:r w:rsidRPr="009E165E">
        <w:rPr>
          <w:b/>
          <w:bCs/>
          <w:sz w:val="20"/>
          <w:szCs w:val="20"/>
        </w:rPr>
        <w:t xml:space="preserve"> </w:t>
      </w:r>
      <w:proofErr w:type="spellStart"/>
      <w:r w:rsidRPr="009E165E">
        <w:rPr>
          <w:b/>
          <w:bCs/>
          <w:sz w:val="20"/>
          <w:szCs w:val="20"/>
        </w:rPr>
        <w:t>commit</w:t>
      </w:r>
      <w:proofErr w:type="spellEnd"/>
      <w:r w:rsidRPr="009E165E">
        <w:rPr>
          <w:b/>
          <w:bCs/>
          <w:sz w:val="20"/>
          <w:szCs w:val="20"/>
        </w:rPr>
        <w:t xml:space="preserve"> manualmente; tu script ya se encarga de todo si las pruebas pasan.</w:t>
      </w:r>
    </w:p>
    <w:p w14:paraId="0A6F151C" w14:textId="77777777" w:rsidR="009E165E" w:rsidRPr="009E165E" w:rsidRDefault="009E165E" w:rsidP="009E165E">
      <w:pPr>
        <w:numPr>
          <w:ilvl w:val="0"/>
          <w:numId w:val="17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Ejecuta en tu terminal:</w:t>
      </w:r>
    </w:p>
    <w:p w14:paraId="62897EA1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Bash</w:t>
      </w:r>
    </w:p>
    <w:p w14:paraId="4FCBCDD0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./verificar_y_subir.sh</w:t>
      </w:r>
    </w:p>
    <w:p w14:paraId="58A390E8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3. ¿Qué hará el sistema automáticamente?</w:t>
      </w:r>
    </w:p>
    <w:p w14:paraId="15FB0726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El script realizará este flujo por ti para asegurar que no rompas nada en producción:</w:t>
      </w:r>
    </w:p>
    <w:p w14:paraId="5A4E01BD" w14:textId="77777777" w:rsidR="009E165E" w:rsidRPr="009E165E" w:rsidRDefault="009E165E" w:rsidP="009E165E">
      <w:pPr>
        <w:numPr>
          <w:ilvl w:val="0"/>
          <w:numId w:val="18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Validación Local: Ejecutará </w:t>
      </w:r>
      <w:proofErr w:type="spellStart"/>
      <w:r w:rsidRPr="009E165E">
        <w:rPr>
          <w:b/>
          <w:bCs/>
          <w:sz w:val="20"/>
          <w:szCs w:val="20"/>
        </w:rPr>
        <w:t>pytest</w:t>
      </w:r>
      <w:proofErr w:type="spellEnd"/>
      <w:r w:rsidRPr="009E165E">
        <w:rPr>
          <w:b/>
          <w:bCs/>
          <w:sz w:val="20"/>
          <w:szCs w:val="20"/>
        </w:rPr>
        <w:t xml:space="preserve"> para asegurar que el </w:t>
      </w:r>
      <w:proofErr w:type="spellStart"/>
      <w:r w:rsidRPr="009E165E">
        <w:rPr>
          <w:b/>
          <w:bCs/>
          <w:sz w:val="20"/>
          <w:szCs w:val="20"/>
        </w:rPr>
        <w:t>backend</w:t>
      </w:r>
      <w:proofErr w:type="spellEnd"/>
      <w:r w:rsidRPr="009E165E">
        <w:rPr>
          <w:b/>
          <w:bCs/>
          <w:sz w:val="20"/>
          <w:szCs w:val="20"/>
        </w:rPr>
        <w:t xml:space="preserve"> sigue funcionando correctamente.</w:t>
      </w:r>
    </w:p>
    <w:p w14:paraId="7DA58DB1" w14:textId="77777777" w:rsidR="009E165E" w:rsidRPr="009E165E" w:rsidRDefault="009E165E" w:rsidP="009E165E">
      <w:pPr>
        <w:numPr>
          <w:ilvl w:val="0"/>
          <w:numId w:val="18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Prueba de Despliegue: Levantará los contenedores con </w:t>
      </w:r>
      <w:proofErr w:type="spellStart"/>
      <w:r w:rsidRPr="009E165E">
        <w:rPr>
          <w:b/>
          <w:bCs/>
          <w:sz w:val="20"/>
          <w:szCs w:val="20"/>
        </w:rPr>
        <w:t>docker-compose</w:t>
      </w:r>
      <w:proofErr w:type="spellEnd"/>
      <w:r w:rsidRPr="009E165E">
        <w:rPr>
          <w:b/>
          <w:bCs/>
          <w:sz w:val="20"/>
          <w:szCs w:val="20"/>
        </w:rPr>
        <w:t xml:space="preserve"> para verificar que la aplicación arranca sin errores.</w:t>
      </w:r>
    </w:p>
    <w:p w14:paraId="5339BDEE" w14:textId="77777777" w:rsidR="009E165E" w:rsidRPr="009E165E" w:rsidRDefault="009E165E" w:rsidP="009E165E">
      <w:pPr>
        <w:numPr>
          <w:ilvl w:val="0"/>
          <w:numId w:val="18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Chequeo de Conectividad: Verificará que el servidor </w:t>
      </w:r>
      <w:proofErr w:type="spellStart"/>
      <w:r w:rsidRPr="009E165E">
        <w:rPr>
          <w:b/>
          <w:bCs/>
          <w:sz w:val="20"/>
          <w:szCs w:val="20"/>
        </w:rPr>
        <w:t>Nginx</w:t>
      </w:r>
      <w:proofErr w:type="spellEnd"/>
      <w:r w:rsidRPr="009E165E">
        <w:rPr>
          <w:b/>
          <w:bCs/>
          <w:sz w:val="20"/>
          <w:szCs w:val="20"/>
        </w:rPr>
        <w:t xml:space="preserve"> responde con un código de estado 200.</w:t>
      </w:r>
    </w:p>
    <w:p w14:paraId="69382C66" w14:textId="77777777" w:rsidR="009E165E" w:rsidRPr="009E165E" w:rsidRDefault="009E165E" w:rsidP="009E165E">
      <w:pPr>
        <w:numPr>
          <w:ilvl w:val="0"/>
          <w:numId w:val="18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lastRenderedPageBreak/>
        <w:t xml:space="preserve">Sincronización: Solo si todo lo anterior es correcto, hará el </w:t>
      </w:r>
      <w:proofErr w:type="spellStart"/>
      <w:r w:rsidRPr="009E165E">
        <w:rPr>
          <w:b/>
          <w:bCs/>
          <w:sz w:val="20"/>
          <w:szCs w:val="20"/>
        </w:rPr>
        <w:t>commit</w:t>
      </w:r>
      <w:proofErr w:type="spellEnd"/>
      <w:r w:rsidRPr="009E165E">
        <w:rPr>
          <w:b/>
          <w:bCs/>
          <w:sz w:val="20"/>
          <w:szCs w:val="20"/>
        </w:rPr>
        <w:t xml:space="preserve"> y el </w:t>
      </w:r>
      <w:proofErr w:type="spellStart"/>
      <w:r w:rsidRPr="009E165E">
        <w:rPr>
          <w:b/>
          <w:bCs/>
          <w:sz w:val="20"/>
          <w:szCs w:val="20"/>
        </w:rPr>
        <w:t>push</w:t>
      </w:r>
      <w:proofErr w:type="spellEnd"/>
      <w:r w:rsidRPr="009E165E">
        <w:rPr>
          <w:b/>
          <w:bCs/>
          <w:sz w:val="20"/>
          <w:szCs w:val="20"/>
        </w:rPr>
        <w:t xml:space="preserve"> a GitHub automáticamente.</w:t>
      </w:r>
    </w:p>
    <w:p w14:paraId="2B0C3633" w14:textId="77777777" w:rsidR="009E165E" w:rsidRPr="009E165E" w:rsidRDefault="00A1006A" w:rsidP="009E165E">
      <w:pPr>
        <w:ind w:left="-993" w:right="-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3E425868">
          <v:rect id="_x0000_i1025" style="width:0;height:1.5pt" o:hralign="center" o:hrstd="t" o:hr="t" fillcolor="#a0a0a0" stroked="f"/>
        </w:pict>
      </w:r>
    </w:p>
    <w:p w14:paraId="0E8800A5" w14:textId="77777777" w:rsidR="009E165E" w:rsidRPr="009E165E" w:rsidRDefault="009E165E" w:rsidP="009E165E">
      <w:pPr>
        <w:ind w:left="-993"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>Recordatorios importantes para el futuro</w:t>
      </w:r>
    </w:p>
    <w:p w14:paraId="128D83AD" w14:textId="77777777" w:rsidR="009E165E" w:rsidRPr="009E165E" w:rsidRDefault="009E165E" w:rsidP="009E165E">
      <w:pPr>
        <w:numPr>
          <w:ilvl w:val="0"/>
          <w:numId w:val="19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Nuevas librerías: Si añades una nueva librería a tu código Python, recuerda incluirla en el archivo </w:t>
      </w:r>
      <w:proofErr w:type="spellStart"/>
      <w:r w:rsidRPr="009E165E">
        <w:rPr>
          <w:b/>
          <w:bCs/>
          <w:sz w:val="20"/>
          <w:szCs w:val="20"/>
        </w:rPr>
        <w:t>backend</w:t>
      </w:r>
      <w:proofErr w:type="spellEnd"/>
      <w:r w:rsidRPr="009E165E">
        <w:rPr>
          <w:b/>
          <w:bCs/>
          <w:sz w:val="20"/>
          <w:szCs w:val="20"/>
        </w:rPr>
        <w:t xml:space="preserve">/requirements.txt para que Docker y los </w:t>
      </w:r>
      <w:proofErr w:type="spellStart"/>
      <w:r w:rsidRPr="009E165E">
        <w:rPr>
          <w:b/>
          <w:bCs/>
          <w:sz w:val="20"/>
          <w:szCs w:val="20"/>
        </w:rPr>
        <w:t>tests</w:t>
      </w:r>
      <w:proofErr w:type="spellEnd"/>
      <w:r w:rsidRPr="009E165E">
        <w:rPr>
          <w:b/>
          <w:bCs/>
          <w:sz w:val="20"/>
          <w:szCs w:val="20"/>
        </w:rPr>
        <w:t xml:space="preserve"> puedan instalarla.</w:t>
      </w:r>
    </w:p>
    <w:p w14:paraId="5A012D22" w14:textId="77777777" w:rsidR="009E165E" w:rsidRPr="009E165E" w:rsidRDefault="009E165E" w:rsidP="009E165E">
      <w:pPr>
        <w:numPr>
          <w:ilvl w:val="0"/>
          <w:numId w:val="19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Caché del navegador: Si haces cambios visuales en el </w:t>
      </w:r>
      <w:proofErr w:type="spellStart"/>
      <w:r w:rsidRPr="009E165E">
        <w:rPr>
          <w:b/>
          <w:bCs/>
          <w:sz w:val="20"/>
          <w:szCs w:val="20"/>
        </w:rPr>
        <w:t>frontend</w:t>
      </w:r>
      <w:proofErr w:type="spellEnd"/>
      <w:r w:rsidRPr="009E165E">
        <w:rPr>
          <w:b/>
          <w:bCs/>
          <w:sz w:val="20"/>
          <w:szCs w:val="20"/>
        </w:rPr>
        <w:t xml:space="preserve"> y no los ves reflejados, usa </w:t>
      </w:r>
      <w:proofErr w:type="spellStart"/>
      <w:r w:rsidRPr="009E165E">
        <w:rPr>
          <w:b/>
          <w:bCs/>
          <w:sz w:val="20"/>
          <w:szCs w:val="20"/>
        </w:rPr>
        <w:t>Ctrl</w:t>
      </w:r>
      <w:proofErr w:type="spellEnd"/>
      <w:r w:rsidRPr="009E165E">
        <w:rPr>
          <w:b/>
          <w:bCs/>
          <w:sz w:val="20"/>
          <w:szCs w:val="20"/>
        </w:rPr>
        <w:t xml:space="preserve"> + F5 para limpiar la caché de tu navegador.</w:t>
      </w:r>
    </w:p>
    <w:p w14:paraId="7A2D4E69" w14:textId="77777777" w:rsidR="009E165E" w:rsidRPr="009E165E" w:rsidRDefault="009E165E" w:rsidP="009E165E">
      <w:pPr>
        <w:numPr>
          <w:ilvl w:val="0"/>
          <w:numId w:val="19"/>
        </w:numPr>
        <w:ind w:right="-852"/>
        <w:rPr>
          <w:b/>
          <w:bCs/>
          <w:sz w:val="20"/>
          <w:szCs w:val="20"/>
        </w:rPr>
      </w:pPr>
      <w:r w:rsidRPr="009E165E">
        <w:rPr>
          <w:b/>
          <w:bCs/>
          <w:sz w:val="20"/>
          <w:szCs w:val="20"/>
        </w:rPr>
        <w:t xml:space="preserve">Credenciales: Mantén siempre sincronizadas las contraseñas entre tu </w:t>
      </w:r>
      <w:proofErr w:type="gramStart"/>
      <w:r w:rsidRPr="009E165E">
        <w:rPr>
          <w:b/>
          <w:bCs/>
          <w:sz w:val="20"/>
          <w:szCs w:val="20"/>
        </w:rPr>
        <w:t>archivo .</w:t>
      </w:r>
      <w:proofErr w:type="spellStart"/>
      <w:r w:rsidRPr="009E165E">
        <w:rPr>
          <w:b/>
          <w:bCs/>
          <w:sz w:val="20"/>
          <w:szCs w:val="20"/>
        </w:rPr>
        <w:t>env</w:t>
      </w:r>
      <w:proofErr w:type="spellEnd"/>
      <w:proofErr w:type="gramEnd"/>
      <w:r w:rsidRPr="009E165E">
        <w:rPr>
          <w:b/>
          <w:bCs/>
          <w:sz w:val="20"/>
          <w:szCs w:val="20"/>
        </w:rPr>
        <w:t xml:space="preserve"> y el código de database.py como hicimos con </w:t>
      </w:r>
      <w:proofErr w:type="spellStart"/>
      <w:r w:rsidRPr="009E165E">
        <w:rPr>
          <w:b/>
          <w:bCs/>
          <w:sz w:val="20"/>
          <w:szCs w:val="20"/>
        </w:rPr>
        <w:t>rugby_admin</w:t>
      </w:r>
      <w:proofErr w:type="spellEnd"/>
      <w:r w:rsidRPr="009E165E">
        <w:rPr>
          <w:b/>
          <w:bCs/>
          <w:sz w:val="20"/>
          <w:szCs w:val="20"/>
        </w:rPr>
        <w:t xml:space="preserve"> / Vir-24.</w:t>
      </w:r>
    </w:p>
    <w:p w14:paraId="27745E9C" w14:textId="2D1071E5" w:rsidR="009E4014" w:rsidRPr="007B2EB2" w:rsidRDefault="009E4014" w:rsidP="00A57F90">
      <w:pPr>
        <w:ind w:left="-993" w:right="-852"/>
        <w:rPr>
          <w:sz w:val="20"/>
          <w:szCs w:val="20"/>
        </w:rPr>
      </w:pPr>
      <w:r w:rsidRPr="009E4014">
        <w:rPr>
          <w:sz w:val="20"/>
          <w:szCs w:val="20"/>
        </w:rPr>
        <w:t>RepPabloSuarez-17</w:t>
      </w:r>
    </w:p>
    <w:p w14:paraId="39EBFFC4" w14:textId="77777777" w:rsidR="00F61C6B" w:rsidRDefault="00455F25" w:rsidP="00C776A5">
      <w:pPr>
        <w:ind w:left="-993" w:right="-852"/>
      </w:pPr>
      <w:r>
        <w:t>toke</w:t>
      </w:r>
      <w:r w:rsidR="00464AA7">
        <w:t>n</w:t>
      </w:r>
      <w:r>
        <w:t xml:space="preserve">: </w:t>
      </w:r>
      <w:r w:rsidR="00F61C6B" w:rsidRPr="00F61C6B">
        <w:t xml:space="preserve">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 </w:t>
      </w:r>
    </w:p>
    <w:p w14:paraId="528033F0" w14:textId="5AA1835D" w:rsidR="00464AA7" w:rsidRDefault="00464AA7" w:rsidP="00D50FD6">
      <w:pPr>
        <w:ind w:left="-993" w:right="-852"/>
      </w:pPr>
      <w:proofErr w:type="spellStart"/>
      <w:r>
        <w:t>conf</w:t>
      </w:r>
      <w:proofErr w:type="spellEnd"/>
      <w:r>
        <w:t xml:space="preserve"> pruebas de </w:t>
      </w:r>
      <w:proofErr w:type="gramStart"/>
      <w:r>
        <w:t>app</w:t>
      </w:r>
      <w:proofErr w:type="gramEnd"/>
    </w:p>
    <w:p w14:paraId="6781EB13" w14:textId="54BE6161" w:rsidR="004C439A" w:rsidRDefault="005016F4" w:rsidP="00D50FD6">
      <w:pPr>
        <w:ind w:left="-993" w:right="-852"/>
      </w:pPr>
      <w:r w:rsidRPr="005016F4">
        <w:rPr>
          <w:noProof/>
        </w:rPr>
        <w:drawing>
          <wp:inline distT="0" distB="0" distL="0" distR="0" wp14:anchorId="54B26BA6" wp14:editId="7E242CA3">
            <wp:extent cx="5106113" cy="485843"/>
            <wp:effectExtent l="0" t="0" r="0" b="9525"/>
            <wp:docPr id="2094199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99221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1C29" w14:textId="77777777" w:rsidR="004C439A" w:rsidRDefault="004C439A">
      <w:pPr>
        <w:spacing w:line="278" w:lineRule="auto"/>
      </w:pPr>
      <w:r>
        <w:br w:type="page"/>
      </w:r>
    </w:p>
    <w:p w14:paraId="7C1F108E" w14:textId="6A1FEA3C" w:rsidR="005016F4" w:rsidRDefault="004C439A" w:rsidP="00C776A5">
      <w:pPr>
        <w:ind w:left="-993" w:right="-852"/>
      </w:pPr>
      <w:r w:rsidRPr="004C439A">
        <w:rPr>
          <w:noProof/>
        </w:rPr>
        <w:lastRenderedPageBreak/>
        <w:drawing>
          <wp:inline distT="0" distB="0" distL="0" distR="0" wp14:anchorId="6569E95E" wp14:editId="00B2599B">
            <wp:extent cx="5400040" cy="792480"/>
            <wp:effectExtent l="0" t="0" r="0" b="7620"/>
            <wp:docPr id="1997662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62236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9A12" w14:textId="70C91E14" w:rsidR="00DB3763" w:rsidRDefault="00D35034" w:rsidP="00C776A5">
      <w:pPr>
        <w:ind w:left="-993" w:right="-852"/>
      </w:pPr>
      <w:r w:rsidRPr="00D35034">
        <w:rPr>
          <w:noProof/>
        </w:rPr>
        <w:drawing>
          <wp:inline distT="0" distB="0" distL="0" distR="0" wp14:anchorId="6E93CEE9" wp14:editId="0DC1962A">
            <wp:extent cx="3879791" cy="3773489"/>
            <wp:effectExtent l="0" t="0" r="6985" b="0"/>
            <wp:docPr id="798229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9364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88336" cy="3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CE36" w14:textId="7DE96331" w:rsidR="00B57B3F" w:rsidRDefault="00B57B3F" w:rsidP="00C776A5">
      <w:pPr>
        <w:ind w:left="-993" w:right="-852"/>
      </w:pPr>
      <w:r>
        <w:t xml:space="preserve">Ya no me da ningún error, </w:t>
      </w:r>
      <w:r w:rsidR="00306684">
        <w:t xml:space="preserve">de configuración, me da </w:t>
      </w:r>
      <w:proofErr w:type="gramStart"/>
      <w:r w:rsidR="00306684">
        <w:t xml:space="preserve">los </w:t>
      </w:r>
      <w:proofErr w:type="spellStart"/>
      <w:r w:rsidR="00306684">
        <w:t>warning</w:t>
      </w:r>
      <w:proofErr w:type="spellEnd"/>
      <w:proofErr w:type="gramEnd"/>
      <w:r w:rsidR="00306684">
        <w:t xml:space="preserve"> y los </w:t>
      </w:r>
      <w:proofErr w:type="spellStart"/>
      <w:r w:rsidR="00306684">
        <w:t>passes</w:t>
      </w:r>
      <w:proofErr w:type="spellEnd"/>
      <w:r w:rsidR="00306684">
        <w:t xml:space="preserve"> de que la aplicación pasa las pruebas.</w:t>
      </w:r>
    </w:p>
    <w:p w14:paraId="0712C1B0" w14:textId="3D5BD14E" w:rsidR="004C439A" w:rsidRDefault="00B57B3F" w:rsidP="00C776A5">
      <w:pPr>
        <w:ind w:left="-993" w:right="-852"/>
      </w:pPr>
      <w:r w:rsidRPr="00B57B3F">
        <w:rPr>
          <w:noProof/>
        </w:rPr>
        <w:drawing>
          <wp:inline distT="0" distB="0" distL="0" distR="0" wp14:anchorId="067966B2" wp14:editId="22BA997E">
            <wp:extent cx="4144710" cy="2482245"/>
            <wp:effectExtent l="0" t="0" r="8255" b="0"/>
            <wp:docPr id="1266458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58684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6486" cy="248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3F4F" w14:textId="2BA12254" w:rsidR="004C5B00" w:rsidRDefault="004C5B00" w:rsidP="00C776A5">
      <w:pPr>
        <w:ind w:left="-993" w:right="-852"/>
      </w:pPr>
      <w:r w:rsidRPr="004C5B00">
        <w:rPr>
          <w:noProof/>
        </w:rPr>
        <w:lastRenderedPageBreak/>
        <w:drawing>
          <wp:inline distT="0" distB="0" distL="0" distR="0" wp14:anchorId="5FAEB2E7" wp14:editId="1C744ACD">
            <wp:extent cx="3896882" cy="3791945"/>
            <wp:effectExtent l="0" t="0" r="8890" b="0"/>
            <wp:docPr id="588410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0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02844" cy="379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422C" w14:textId="6FDF6653" w:rsidR="00AD6A50" w:rsidRDefault="0095589C" w:rsidP="00C776A5">
      <w:pPr>
        <w:ind w:left="-993" w:right="-852"/>
      </w:pPr>
      <w:r w:rsidRPr="0095589C">
        <w:rPr>
          <w:noProof/>
        </w:rPr>
        <w:lastRenderedPageBreak/>
        <w:drawing>
          <wp:inline distT="0" distB="0" distL="0" distR="0" wp14:anchorId="0E01B701" wp14:editId="661294DB">
            <wp:extent cx="4059252" cy="2426768"/>
            <wp:effectExtent l="0" t="0" r="0" b="0"/>
            <wp:docPr id="3367556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5609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67945" cy="24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64C" w:rsidRPr="00BA764C">
        <w:rPr>
          <w:noProof/>
          <w14:ligatures w14:val="standardContextual"/>
        </w:rPr>
        <w:t xml:space="preserve"> </w:t>
      </w:r>
      <w:r w:rsidR="00BA764C" w:rsidRPr="00BA764C">
        <w:rPr>
          <w:noProof/>
        </w:rPr>
        <w:drawing>
          <wp:inline distT="0" distB="0" distL="0" distR="0" wp14:anchorId="5A5FC583" wp14:editId="035BB74B">
            <wp:extent cx="4110527" cy="3240955"/>
            <wp:effectExtent l="0" t="0" r="4445" b="0"/>
            <wp:docPr id="972580154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0154" name="Imagen 1" descr="Captura de pantalla de un videojueg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5094" cy="324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5AF5" w14:textId="6F72D165" w:rsidR="00CE2D44" w:rsidRPr="00B15822" w:rsidRDefault="00CE2D44" w:rsidP="00D50FD6">
      <w:pPr>
        <w:spacing w:line="278" w:lineRule="auto"/>
      </w:pPr>
    </w:p>
    <w:sectPr w:rsidR="00CE2D44" w:rsidRPr="00B15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75089" w14:textId="77777777" w:rsidR="00A1006A" w:rsidRDefault="00A1006A" w:rsidP="00A77A80">
      <w:pPr>
        <w:spacing w:after="0" w:line="240" w:lineRule="auto"/>
      </w:pPr>
      <w:r>
        <w:separator/>
      </w:r>
    </w:p>
  </w:endnote>
  <w:endnote w:type="continuationSeparator" w:id="0">
    <w:p w14:paraId="6BEF33E7" w14:textId="77777777" w:rsidR="00A1006A" w:rsidRDefault="00A1006A" w:rsidP="00A77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B2A10" w:rsidRPr="00EB2A10" w14:paraId="1D01063E" w14:textId="77777777" w:rsidTr="00EB2A10">
      <w:tc>
        <w:tcPr>
          <w:tcW w:w="2831" w:type="dxa"/>
        </w:tcPr>
        <w:p w14:paraId="2ADC849E" w14:textId="77777777" w:rsidR="00EB2A10" w:rsidRPr="00EB2A10" w:rsidRDefault="00EB2A10" w:rsidP="00EB2A10">
          <w:r w:rsidRPr="00EB2A10">
            <w:t>Documento:</w:t>
          </w:r>
        </w:p>
      </w:tc>
      <w:tc>
        <w:tcPr>
          <w:tcW w:w="2831" w:type="dxa"/>
        </w:tcPr>
        <w:p w14:paraId="68D86030" w14:textId="77777777" w:rsidR="00EB2A10" w:rsidRDefault="00EB2A10">
          <w:pPr>
            <w:pStyle w:val="Piedepgina"/>
            <w:jc w:val="right"/>
            <w:rPr>
              <w:color w:val="156082" w:themeColor="accent1"/>
              <w:sz w:val="20"/>
              <w:szCs w:val="20"/>
            </w:rPr>
          </w:pPr>
        </w:p>
      </w:tc>
      <w:tc>
        <w:tcPr>
          <w:tcW w:w="2832" w:type="dxa"/>
        </w:tcPr>
        <w:p w14:paraId="4FEEF385" w14:textId="77777777" w:rsidR="00EB2A10" w:rsidRPr="00EB2A10" w:rsidRDefault="00EB2A10" w:rsidP="00EB2A10">
          <w:pPr>
            <w:pStyle w:val="Piedepgina"/>
            <w:jc w:val="right"/>
          </w:pPr>
          <w:r w:rsidRPr="00EB2A10">
            <w:rPr>
              <w:color w:val="156082" w:themeColor="accent1"/>
            </w:rPr>
            <w:t xml:space="preserve">pág. </w:t>
          </w:r>
          <w:r w:rsidRPr="00EB2A10">
            <w:rPr>
              <w:color w:val="156082" w:themeColor="accent1"/>
            </w:rPr>
            <w:fldChar w:fldCharType="begin"/>
          </w:r>
          <w:r w:rsidRPr="00EB2A10">
            <w:rPr>
              <w:color w:val="156082" w:themeColor="accent1"/>
            </w:rPr>
            <w:instrText>PAGE  \* Arabic</w:instrText>
          </w:r>
          <w:r w:rsidRPr="00EB2A10">
            <w:rPr>
              <w:color w:val="156082" w:themeColor="accent1"/>
            </w:rPr>
            <w:fldChar w:fldCharType="separate"/>
          </w:r>
          <w:r w:rsidRPr="00EB2A10">
            <w:rPr>
              <w:color w:val="156082" w:themeColor="accent1"/>
            </w:rPr>
            <w:t>1</w:t>
          </w:r>
          <w:r w:rsidRPr="00EB2A10">
            <w:rPr>
              <w:color w:val="156082" w:themeColor="accent1"/>
            </w:rPr>
            <w:fldChar w:fldCharType="end"/>
          </w:r>
        </w:p>
      </w:tc>
    </w:tr>
  </w:tbl>
  <w:p w14:paraId="4B593298" w14:textId="77777777" w:rsidR="00A77A80" w:rsidRDefault="00A77A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0A86" w14:textId="77777777" w:rsidR="00A1006A" w:rsidRDefault="00A1006A" w:rsidP="00A77A80">
      <w:pPr>
        <w:spacing w:after="0" w:line="240" w:lineRule="auto"/>
      </w:pPr>
      <w:r>
        <w:separator/>
      </w:r>
    </w:p>
  </w:footnote>
  <w:footnote w:type="continuationSeparator" w:id="0">
    <w:p w14:paraId="1E3A1108" w14:textId="77777777" w:rsidR="00A1006A" w:rsidRDefault="00A1006A" w:rsidP="00A77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6A501" w14:textId="77777777" w:rsidR="00A77A80" w:rsidRDefault="00A1006A">
    <w:pPr>
      <w:pStyle w:val="Encabezado"/>
    </w:pPr>
    <w:r>
      <w:rPr>
        <w:noProof/>
      </w:rPr>
      <w:pict w14:anchorId="6660B0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29626" o:spid="_x0000_s1027" type="#_x0000_t75" style="position:absolute;margin-left:0;margin-top:0;width:425.15pt;height:187.1pt;z-index:-251655168;mso-position-horizontal:center;mso-position-horizontal-relative:margin;mso-position-vertical:center;mso-position-vertical-relative:margin" o:allowincell="f">
          <v:imagedata r:id="rId1" o:title="ceu-logo-positiv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Ind w:w="-248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A77A80" w14:paraId="33953448" w14:textId="77777777" w:rsidTr="00A77A80">
      <w:trPr>
        <w:trHeight w:val="810"/>
      </w:trPr>
      <w:tc>
        <w:tcPr>
          <w:tcW w:w="3005" w:type="dxa"/>
          <w:vAlign w:val="center"/>
        </w:tcPr>
        <w:p w14:paraId="38BC08AA" w14:textId="77777777" w:rsidR="00A77A80" w:rsidRDefault="00A77A80" w:rsidP="00A77A80">
          <w:pPr>
            <w:pStyle w:val="Encabezado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66A61D7" wp14:editId="5A383AA3">
                <wp:extent cx="1057275" cy="460426"/>
                <wp:effectExtent l="0" t="0" r="0" b="0"/>
                <wp:docPr id="799313922" name="drawing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358026" name="drawing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460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vAlign w:val="center"/>
        </w:tcPr>
        <w:p w14:paraId="20A52173" w14:textId="77777777" w:rsidR="00A77A80" w:rsidRDefault="00A77A80" w:rsidP="00A77A80">
          <w:pPr>
            <w:pStyle w:val="Encabezado"/>
            <w:jc w:val="center"/>
          </w:pPr>
          <w:r>
            <w:t>2025-2026</w:t>
          </w:r>
        </w:p>
        <w:p w14:paraId="7A00FB63" w14:textId="77777777" w:rsidR="00A77A80" w:rsidRDefault="00A77A80" w:rsidP="00A77A80">
          <w:pPr>
            <w:pStyle w:val="Encabezado"/>
            <w:jc w:val="center"/>
          </w:pPr>
          <w:r>
            <w:t>Curso de especialización</w:t>
          </w:r>
        </w:p>
        <w:p w14:paraId="12B8F12A" w14:textId="77777777" w:rsidR="00A77A80" w:rsidRDefault="00A77A80" w:rsidP="00A77A80">
          <w:pPr>
            <w:pStyle w:val="Encabezado"/>
            <w:jc w:val="center"/>
          </w:pPr>
          <w:r>
            <w:t>Ciberseguridad</w:t>
          </w:r>
        </w:p>
      </w:tc>
      <w:tc>
        <w:tcPr>
          <w:tcW w:w="3005" w:type="dxa"/>
          <w:vAlign w:val="center"/>
        </w:tcPr>
        <w:p w14:paraId="5C0896D2" w14:textId="77777777" w:rsidR="00A77A80" w:rsidRDefault="00A77A80" w:rsidP="00A77A80">
          <w:pPr>
            <w:pStyle w:val="Encabezado"/>
            <w:ind w:left="-115"/>
            <w:jc w:val="center"/>
          </w:pPr>
        </w:p>
        <w:p w14:paraId="508EE9D4" w14:textId="77777777" w:rsidR="00A77A80" w:rsidRDefault="00A77A80" w:rsidP="00A77A80">
          <w:pPr>
            <w:pStyle w:val="Encabezado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3A2E6EA2" wp14:editId="22571A84">
                <wp:extent cx="1057275" cy="460426"/>
                <wp:effectExtent l="0" t="0" r="0" b="0"/>
                <wp:docPr id="1871109936" name="drawing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21146" name="drawing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460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AD474E" w14:textId="77777777" w:rsidR="00A77A80" w:rsidRDefault="00A77A80" w:rsidP="00A77A80">
          <w:pPr>
            <w:pStyle w:val="Encabezado"/>
            <w:ind w:left="-115"/>
            <w:jc w:val="center"/>
          </w:pPr>
        </w:p>
      </w:tc>
    </w:tr>
  </w:tbl>
  <w:p w14:paraId="7E0389CA" w14:textId="77777777" w:rsidR="00A77A80" w:rsidRDefault="00A1006A">
    <w:pPr>
      <w:pStyle w:val="Encabezado"/>
    </w:pPr>
    <w:r>
      <w:rPr>
        <w:noProof/>
      </w:rPr>
      <w:pict w14:anchorId="02A0EF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29627" o:spid="_x0000_s1028" type="#_x0000_t75" style="position:absolute;margin-left:-49.8pt;margin-top:211.9pt;width:524.75pt;height:187.1pt;rotation:2791420fd;z-index:-251654144;mso-position-horizontal-relative:margin;mso-position-vertical-relative:margin" o:allowincell="f">
          <v:imagedata r:id="rId2" o:title="ceu-logo-positiv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7F41" w14:textId="77777777" w:rsidR="00A77A80" w:rsidRDefault="00A1006A">
    <w:pPr>
      <w:pStyle w:val="Encabezado"/>
    </w:pPr>
    <w:r>
      <w:rPr>
        <w:noProof/>
      </w:rPr>
      <w:pict w14:anchorId="730C23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29625" o:spid="_x0000_s1026" type="#_x0000_t75" style="position:absolute;margin-left:0;margin-top:0;width:425.15pt;height:187.1pt;z-index:-251656192;mso-position-horizontal:center;mso-position-horizontal-relative:margin;mso-position-vertical:center;mso-position-vertical-relative:margin" o:allowincell="f">
          <v:imagedata r:id="rId1" o:title="ceu-logo-positiv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B11"/>
    <w:multiLevelType w:val="multilevel"/>
    <w:tmpl w:val="7F6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15D8"/>
    <w:multiLevelType w:val="multilevel"/>
    <w:tmpl w:val="5C8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7C05"/>
    <w:multiLevelType w:val="multilevel"/>
    <w:tmpl w:val="2D7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14F8"/>
    <w:multiLevelType w:val="multilevel"/>
    <w:tmpl w:val="457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3273"/>
    <w:multiLevelType w:val="multilevel"/>
    <w:tmpl w:val="6A3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01563"/>
    <w:multiLevelType w:val="multilevel"/>
    <w:tmpl w:val="4BE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3322"/>
    <w:multiLevelType w:val="multilevel"/>
    <w:tmpl w:val="D7E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60A13"/>
    <w:multiLevelType w:val="multilevel"/>
    <w:tmpl w:val="3C4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06756"/>
    <w:multiLevelType w:val="multilevel"/>
    <w:tmpl w:val="DA48BDC4"/>
    <w:lvl w:ilvl="0">
      <w:start w:val="1"/>
      <w:numFmt w:val="upperRoman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96130FC"/>
    <w:multiLevelType w:val="multilevel"/>
    <w:tmpl w:val="F4EC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87150"/>
    <w:multiLevelType w:val="multilevel"/>
    <w:tmpl w:val="A89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530F9"/>
    <w:multiLevelType w:val="multilevel"/>
    <w:tmpl w:val="FDF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4881"/>
    <w:multiLevelType w:val="multilevel"/>
    <w:tmpl w:val="5ED0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C4B15"/>
    <w:multiLevelType w:val="multilevel"/>
    <w:tmpl w:val="DA48BDC4"/>
    <w:lvl w:ilvl="0">
      <w:start w:val="1"/>
      <w:numFmt w:val="upperRoman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A2C5743"/>
    <w:multiLevelType w:val="multilevel"/>
    <w:tmpl w:val="FB4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A26B5"/>
    <w:multiLevelType w:val="multilevel"/>
    <w:tmpl w:val="7AD83BCC"/>
    <w:lvl w:ilvl="0">
      <w:start w:val="1"/>
      <w:numFmt w:val="upperRoman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851" w:hanging="49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89B23C6"/>
    <w:multiLevelType w:val="multilevel"/>
    <w:tmpl w:val="1A6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9548F"/>
    <w:multiLevelType w:val="multilevel"/>
    <w:tmpl w:val="77D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B5402"/>
    <w:multiLevelType w:val="multilevel"/>
    <w:tmpl w:val="2D3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B734E"/>
    <w:multiLevelType w:val="multilevel"/>
    <w:tmpl w:val="979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95939"/>
    <w:multiLevelType w:val="multilevel"/>
    <w:tmpl w:val="6F9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B11E4"/>
    <w:multiLevelType w:val="multilevel"/>
    <w:tmpl w:val="DA48BDC4"/>
    <w:lvl w:ilvl="0">
      <w:start w:val="1"/>
      <w:numFmt w:val="upperRoman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80E4B4F"/>
    <w:multiLevelType w:val="multilevel"/>
    <w:tmpl w:val="DA48BDC4"/>
    <w:lvl w:ilvl="0">
      <w:start w:val="1"/>
      <w:numFmt w:val="upperRoman"/>
      <w:lvlText w:val="%1"/>
      <w:lvlJc w:val="left"/>
      <w:pPr>
        <w:ind w:left="1162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23" w15:restartNumberingAfterBreak="0">
    <w:nsid w:val="698C7E15"/>
    <w:multiLevelType w:val="multilevel"/>
    <w:tmpl w:val="797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62D24"/>
    <w:multiLevelType w:val="multilevel"/>
    <w:tmpl w:val="F4E6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E97273"/>
    <w:multiLevelType w:val="hybridMultilevel"/>
    <w:tmpl w:val="2EDAC840"/>
    <w:lvl w:ilvl="0" w:tplc="F62218F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54C3C97"/>
    <w:multiLevelType w:val="multilevel"/>
    <w:tmpl w:val="58B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66736"/>
    <w:multiLevelType w:val="multilevel"/>
    <w:tmpl w:val="A79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75912">
    <w:abstractNumId w:val="25"/>
  </w:num>
  <w:num w:numId="2" w16cid:durableId="1029378930">
    <w:abstractNumId w:val="13"/>
  </w:num>
  <w:num w:numId="3" w16cid:durableId="547425188">
    <w:abstractNumId w:val="21"/>
  </w:num>
  <w:num w:numId="4" w16cid:durableId="1716998727">
    <w:abstractNumId w:val="8"/>
  </w:num>
  <w:num w:numId="5" w16cid:durableId="685518302">
    <w:abstractNumId w:val="22"/>
  </w:num>
  <w:num w:numId="6" w16cid:durableId="845826601">
    <w:abstractNumId w:val="15"/>
  </w:num>
  <w:num w:numId="7" w16cid:durableId="1267345988">
    <w:abstractNumId w:val="12"/>
  </w:num>
  <w:num w:numId="8" w16cid:durableId="1440367266">
    <w:abstractNumId w:val="27"/>
  </w:num>
  <w:num w:numId="9" w16cid:durableId="1238638616">
    <w:abstractNumId w:val="20"/>
  </w:num>
  <w:num w:numId="10" w16cid:durableId="1767768978">
    <w:abstractNumId w:val="10"/>
  </w:num>
  <w:num w:numId="11" w16cid:durableId="966813335">
    <w:abstractNumId w:val="2"/>
  </w:num>
  <w:num w:numId="12" w16cid:durableId="2097051814">
    <w:abstractNumId w:val="0"/>
  </w:num>
  <w:num w:numId="13" w16cid:durableId="606546106">
    <w:abstractNumId w:val="19"/>
  </w:num>
  <w:num w:numId="14" w16cid:durableId="15472018">
    <w:abstractNumId w:val="24"/>
  </w:num>
  <w:num w:numId="15" w16cid:durableId="776750127">
    <w:abstractNumId w:val="14"/>
  </w:num>
  <w:num w:numId="16" w16cid:durableId="618880326">
    <w:abstractNumId w:val="11"/>
  </w:num>
  <w:num w:numId="17" w16cid:durableId="1336345170">
    <w:abstractNumId w:val="5"/>
  </w:num>
  <w:num w:numId="18" w16cid:durableId="2044938351">
    <w:abstractNumId w:val="7"/>
  </w:num>
  <w:num w:numId="19" w16cid:durableId="1464805410">
    <w:abstractNumId w:val="4"/>
  </w:num>
  <w:num w:numId="20" w16cid:durableId="1256133024">
    <w:abstractNumId w:val="6"/>
  </w:num>
  <w:num w:numId="21" w16cid:durableId="1986204971">
    <w:abstractNumId w:val="23"/>
  </w:num>
  <w:num w:numId="22" w16cid:durableId="1383941114">
    <w:abstractNumId w:val="16"/>
  </w:num>
  <w:num w:numId="23" w16cid:durableId="814638280">
    <w:abstractNumId w:val="3"/>
  </w:num>
  <w:num w:numId="24" w16cid:durableId="1501774830">
    <w:abstractNumId w:val="9"/>
  </w:num>
  <w:num w:numId="25" w16cid:durableId="191771740">
    <w:abstractNumId w:val="18"/>
  </w:num>
  <w:num w:numId="26" w16cid:durableId="1295912238">
    <w:abstractNumId w:val="26"/>
  </w:num>
  <w:num w:numId="27" w16cid:durableId="1042292454">
    <w:abstractNumId w:val="17"/>
  </w:num>
  <w:num w:numId="28" w16cid:durableId="193983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CD"/>
    <w:rsid w:val="00015BF8"/>
    <w:rsid w:val="00040C1A"/>
    <w:rsid w:val="00066888"/>
    <w:rsid w:val="000A2B99"/>
    <w:rsid w:val="000A46F6"/>
    <w:rsid w:val="000C721D"/>
    <w:rsid w:val="000D1455"/>
    <w:rsid w:val="000E2051"/>
    <w:rsid w:val="000F3A3D"/>
    <w:rsid w:val="001015A0"/>
    <w:rsid w:val="00134854"/>
    <w:rsid w:val="00135288"/>
    <w:rsid w:val="00194767"/>
    <w:rsid w:val="00194C91"/>
    <w:rsid w:val="001B3E1E"/>
    <w:rsid w:val="001C21C3"/>
    <w:rsid w:val="001C764D"/>
    <w:rsid w:val="001E2AD9"/>
    <w:rsid w:val="001F729C"/>
    <w:rsid w:val="0021127C"/>
    <w:rsid w:val="0022241A"/>
    <w:rsid w:val="002629E2"/>
    <w:rsid w:val="00267EB7"/>
    <w:rsid w:val="00281732"/>
    <w:rsid w:val="00283028"/>
    <w:rsid w:val="002E5435"/>
    <w:rsid w:val="002E6484"/>
    <w:rsid w:val="002E7BBB"/>
    <w:rsid w:val="002F1B9C"/>
    <w:rsid w:val="002F5751"/>
    <w:rsid w:val="002F7487"/>
    <w:rsid w:val="003045F1"/>
    <w:rsid w:val="00306684"/>
    <w:rsid w:val="00322716"/>
    <w:rsid w:val="00380426"/>
    <w:rsid w:val="003821CD"/>
    <w:rsid w:val="00385BA7"/>
    <w:rsid w:val="00387083"/>
    <w:rsid w:val="003A2A18"/>
    <w:rsid w:val="00403A7A"/>
    <w:rsid w:val="00432B53"/>
    <w:rsid w:val="00444230"/>
    <w:rsid w:val="004511E0"/>
    <w:rsid w:val="00455F25"/>
    <w:rsid w:val="00464AA7"/>
    <w:rsid w:val="004675E9"/>
    <w:rsid w:val="00475700"/>
    <w:rsid w:val="00481A3F"/>
    <w:rsid w:val="00484A2B"/>
    <w:rsid w:val="00484BCD"/>
    <w:rsid w:val="0049216C"/>
    <w:rsid w:val="004A00F8"/>
    <w:rsid w:val="004A386F"/>
    <w:rsid w:val="004A549E"/>
    <w:rsid w:val="004C418A"/>
    <w:rsid w:val="004C439A"/>
    <w:rsid w:val="004C5B00"/>
    <w:rsid w:val="005016F4"/>
    <w:rsid w:val="00503765"/>
    <w:rsid w:val="00513EF4"/>
    <w:rsid w:val="00534DB2"/>
    <w:rsid w:val="00544F05"/>
    <w:rsid w:val="00596A29"/>
    <w:rsid w:val="005C220E"/>
    <w:rsid w:val="005C4A1D"/>
    <w:rsid w:val="005E631A"/>
    <w:rsid w:val="005F3685"/>
    <w:rsid w:val="0064349B"/>
    <w:rsid w:val="00645F03"/>
    <w:rsid w:val="00651DE3"/>
    <w:rsid w:val="006B2AC5"/>
    <w:rsid w:val="006C08F9"/>
    <w:rsid w:val="006C23EF"/>
    <w:rsid w:val="006C487D"/>
    <w:rsid w:val="006D2CAB"/>
    <w:rsid w:val="006E0CC3"/>
    <w:rsid w:val="006F7CEF"/>
    <w:rsid w:val="00727CE4"/>
    <w:rsid w:val="0074762B"/>
    <w:rsid w:val="0076199E"/>
    <w:rsid w:val="007700B0"/>
    <w:rsid w:val="0079616E"/>
    <w:rsid w:val="007B2EB2"/>
    <w:rsid w:val="007B71D4"/>
    <w:rsid w:val="007C61FD"/>
    <w:rsid w:val="007D34CF"/>
    <w:rsid w:val="007D4F33"/>
    <w:rsid w:val="007E6D35"/>
    <w:rsid w:val="008219FA"/>
    <w:rsid w:val="00824CBE"/>
    <w:rsid w:val="008453BD"/>
    <w:rsid w:val="008646C5"/>
    <w:rsid w:val="00880FC2"/>
    <w:rsid w:val="00881466"/>
    <w:rsid w:val="00883EFB"/>
    <w:rsid w:val="00897D48"/>
    <w:rsid w:val="008B023D"/>
    <w:rsid w:val="008F1A2E"/>
    <w:rsid w:val="0090395F"/>
    <w:rsid w:val="009054FE"/>
    <w:rsid w:val="00920241"/>
    <w:rsid w:val="009359C2"/>
    <w:rsid w:val="0095589C"/>
    <w:rsid w:val="009662FC"/>
    <w:rsid w:val="00972295"/>
    <w:rsid w:val="009C2DC8"/>
    <w:rsid w:val="009D684B"/>
    <w:rsid w:val="009D7323"/>
    <w:rsid w:val="009E165E"/>
    <w:rsid w:val="009E4014"/>
    <w:rsid w:val="00A06180"/>
    <w:rsid w:val="00A1006A"/>
    <w:rsid w:val="00A3694A"/>
    <w:rsid w:val="00A40044"/>
    <w:rsid w:val="00A4106A"/>
    <w:rsid w:val="00A54CAC"/>
    <w:rsid w:val="00A57F90"/>
    <w:rsid w:val="00A679E2"/>
    <w:rsid w:val="00A77A80"/>
    <w:rsid w:val="00A9245E"/>
    <w:rsid w:val="00AB7315"/>
    <w:rsid w:val="00AC04FC"/>
    <w:rsid w:val="00AC6172"/>
    <w:rsid w:val="00AC72BD"/>
    <w:rsid w:val="00AD6A50"/>
    <w:rsid w:val="00AE31F8"/>
    <w:rsid w:val="00AE3D85"/>
    <w:rsid w:val="00AF6267"/>
    <w:rsid w:val="00AF75F5"/>
    <w:rsid w:val="00B15822"/>
    <w:rsid w:val="00B41996"/>
    <w:rsid w:val="00B46C3B"/>
    <w:rsid w:val="00B52B67"/>
    <w:rsid w:val="00B5683A"/>
    <w:rsid w:val="00B57B3F"/>
    <w:rsid w:val="00B62E89"/>
    <w:rsid w:val="00B87522"/>
    <w:rsid w:val="00B96D14"/>
    <w:rsid w:val="00BA21F8"/>
    <w:rsid w:val="00BA759A"/>
    <w:rsid w:val="00BA764C"/>
    <w:rsid w:val="00BB039E"/>
    <w:rsid w:val="00BD2486"/>
    <w:rsid w:val="00BE5B32"/>
    <w:rsid w:val="00C01154"/>
    <w:rsid w:val="00C04085"/>
    <w:rsid w:val="00C7390C"/>
    <w:rsid w:val="00C7396D"/>
    <w:rsid w:val="00C776A5"/>
    <w:rsid w:val="00CE2D44"/>
    <w:rsid w:val="00CF1557"/>
    <w:rsid w:val="00CF490D"/>
    <w:rsid w:val="00D14C11"/>
    <w:rsid w:val="00D16A66"/>
    <w:rsid w:val="00D35034"/>
    <w:rsid w:val="00D429D3"/>
    <w:rsid w:val="00D444B6"/>
    <w:rsid w:val="00D46CE1"/>
    <w:rsid w:val="00D50FD6"/>
    <w:rsid w:val="00D60B02"/>
    <w:rsid w:val="00D7050F"/>
    <w:rsid w:val="00D764FF"/>
    <w:rsid w:val="00DA0331"/>
    <w:rsid w:val="00DB3763"/>
    <w:rsid w:val="00DF4B7E"/>
    <w:rsid w:val="00E07612"/>
    <w:rsid w:val="00E27214"/>
    <w:rsid w:val="00E3605B"/>
    <w:rsid w:val="00E433D4"/>
    <w:rsid w:val="00E734DF"/>
    <w:rsid w:val="00E82659"/>
    <w:rsid w:val="00E83C21"/>
    <w:rsid w:val="00EB2A10"/>
    <w:rsid w:val="00EB7037"/>
    <w:rsid w:val="00EC7E39"/>
    <w:rsid w:val="00EE324A"/>
    <w:rsid w:val="00EF0F88"/>
    <w:rsid w:val="00F61C6B"/>
    <w:rsid w:val="00F62D07"/>
    <w:rsid w:val="00F76395"/>
    <w:rsid w:val="00FB0862"/>
    <w:rsid w:val="00FD06B9"/>
    <w:rsid w:val="00F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A0B06"/>
  <w15:chartTrackingRefBased/>
  <w15:docId w15:val="{92399776-2CB7-4327-AA40-5D4ACA26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888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7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A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A80"/>
    <w:rPr>
      <w:rFonts w:eastAsiaTheme="majorEastAsia" w:cstheme="majorBidi"/>
      <w:color w:val="272727" w:themeColor="text1" w:themeTint="D8"/>
    </w:rPr>
  </w:style>
  <w:style w:type="paragraph" w:customStyle="1" w:styleId="TiTulo1CEU">
    <w:name w:val="TiTulo1CEU"/>
    <w:basedOn w:val="Ttulo2"/>
    <w:link w:val="TiTulo1CEUCar"/>
    <w:qFormat/>
    <w:rsid w:val="006C08F9"/>
    <w:pPr>
      <w:spacing w:line="240" w:lineRule="auto"/>
    </w:pPr>
    <w:rPr>
      <w:rFonts w:ascii="Fira Sans" w:hAnsi="Fira Sans"/>
      <w:b/>
    </w:rPr>
  </w:style>
  <w:style w:type="character" w:customStyle="1" w:styleId="TiTulo1CEUCar">
    <w:name w:val="TiTulo1CEU Car"/>
    <w:basedOn w:val="Ttulo2Car"/>
    <w:link w:val="TiTulo1CEU"/>
    <w:rsid w:val="006C08F9"/>
    <w:rPr>
      <w:rFonts w:ascii="Fira Sans" w:eastAsiaTheme="majorEastAsia" w:hAnsi="Fira Sans" w:cstheme="majorBidi"/>
      <w:b/>
      <w:color w:val="0F4761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A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A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A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A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7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7A80"/>
  </w:style>
  <w:style w:type="paragraph" w:styleId="Piedepgina">
    <w:name w:val="footer"/>
    <w:basedOn w:val="Normal"/>
    <w:link w:val="PiedepginaCar"/>
    <w:uiPriority w:val="99"/>
    <w:unhideWhenUsed/>
    <w:rsid w:val="00A77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A80"/>
  </w:style>
  <w:style w:type="table" w:styleId="Tablaconcuadrcula">
    <w:name w:val="Table Grid"/>
    <w:basedOn w:val="Tablanormal"/>
    <w:uiPriority w:val="39"/>
    <w:rsid w:val="00A77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uloCEU">
    <w:name w:val="SubtituloCEU"/>
    <w:basedOn w:val="Subttulo"/>
    <w:link w:val="SubtituloCEUCar"/>
    <w:qFormat/>
    <w:rsid w:val="006C08F9"/>
    <w:pPr>
      <w:spacing w:before="120" w:after="280"/>
    </w:pPr>
    <w:rPr>
      <w:rFonts w:ascii="Fira Sans" w:hAnsi="Fira Sans"/>
      <w:i/>
      <w:color w:val="7F7F7F" w:themeColor="text1" w:themeTint="80"/>
    </w:rPr>
  </w:style>
  <w:style w:type="character" w:customStyle="1" w:styleId="SubtituloCEUCar">
    <w:name w:val="SubtituloCEU Car"/>
    <w:basedOn w:val="SubttuloCar"/>
    <w:link w:val="SubtituloCEU"/>
    <w:rsid w:val="006C08F9"/>
    <w:rPr>
      <w:rFonts w:ascii="Fira Sans" w:eastAsiaTheme="majorEastAsia" w:hAnsi="Fira Sans" w:cstheme="majorBidi"/>
      <w:i/>
      <w:color w:val="7F7F7F" w:themeColor="text1" w:themeTint="80"/>
      <w:spacing w:val="15"/>
      <w:sz w:val="28"/>
      <w:szCs w:val="28"/>
    </w:rPr>
  </w:style>
  <w:style w:type="paragraph" w:customStyle="1" w:styleId="Ttuloheads">
    <w:name w:val="Título heads"/>
    <w:basedOn w:val="Ttulo1"/>
    <w:link w:val="TtuloheadsCar"/>
    <w:qFormat/>
    <w:rsid w:val="00066888"/>
    <w:pPr>
      <w:spacing w:before="240" w:after="320"/>
      <w:ind w:right="-852"/>
    </w:pPr>
    <w:rPr>
      <w:rFonts w:ascii="Arial" w:hAnsi="Arial"/>
      <w:b/>
      <w:color w:val="156082" w:themeColor="accent1"/>
      <w:sz w:val="36"/>
    </w:rPr>
  </w:style>
  <w:style w:type="character" w:customStyle="1" w:styleId="TtuloheadsCar">
    <w:name w:val="Título heads Car"/>
    <w:basedOn w:val="Fuentedeprrafopredeter"/>
    <w:link w:val="Ttuloheads"/>
    <w:rsid w:val="00B15822"/>
    <w:rPr>
      <w:rFonts w:ascii="Arial" w:eastAsiaTheme="majorEastAsia" w:hAnsi="Arial" w:cstheme="majorBidi"/>
      <w:b/>
      <w:color w:val="156082" w:themeColor="accent1"/>
      <w:kern w:val="0"/>
      <w:sz w:val="36"/>
      <w:szCs w:val="40"/>
      <w14:ligatures w14:val="none"/>
    </w:rPr>
  </w:style>
  <w:style w:type="paragraph" w:styleId="Ttulo">
    <w:name w:val="Title"/>
    <w:basedOn w:val="Normal"/>
    <w:next w:val="Normal"/>
    <w:link w:val="TtuloCar"/>
    <w:uiPriority w:val="10"/>
    <w:rsid w:val="0006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88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HeadsTitulos">
    <w:name w:val="HeadsTitulos"/>
    <w:basedOn w:val="Ttulo2"/>
    <w:link w:val="HeadsTitulosCar"/>
    <w:qFormat/>
    <w:rsid w:val="00066888"/>
    <w:pPr>
      <w:spacing w:before="120" w:after="280" w:line="240" w:lineRule="auto"/>
      <w:ind w:left="708" w:right="-852"/>
    </w:pPr>
    <w:rPr>
      <w:rFonts w:ascii="Arial" w:hAnsi="Arial"/>
    </w:rPr>
  </w:style>
  <w:style w:type="character" w:customStyle="1" w:styleId="HeadsTitulosCar">
    <w:name w:val="HeadsTitulos Car"/>
    <w:basedOn w:val="Fuentedeprrafopredeter"/>
    <w:link w:val="HeadsTitulos"/>
    <w:rsid w:val="00B15822"/>
    <w:rPr>
      <w:rFonts w:ascii="Arial" w:eastAsiaTheme="majorEastAsia" w:hAnsi="Arial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15822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B15822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15822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B15822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B15822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B15822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B15822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B15822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B15822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158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numbering" Target="numbering.xml"/><Relationship Id="rId61" Type="http://schemas.openxmlformats.org/officeDocument/2006/relationships/image" Target="media/image49.png"/><Relationship Id="rId19" Type="http://schemas.openxmlformats.org/officeDocument/2006/relationships/image" Target="media/image7.png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9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SM\OneDrive%20-%20Fundaci&#243;n%20Universitaria%20San%20Pablo%20CEU\Plantilla%20trabajos%20CEU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4B330C985AC043A536503B165A8F73" ma:contentTypeVersion="10" ma:contentTypeDescription="Crear nuevo documento." ma:contentTypeScope="" ma:versionID="b377a0e8e9d1d9dc9091dcd693b496a7">
  <xsd:schema xmlns:xsd="http://www.w3.org/2001/XMLSchema" xmlns:xs="http://www.w3.org/2001/XMLSchema" xmlns:p="http://schemas.microsoft.com/office/2006/metadata/properties" xmlns:ns3="609d00db-7894-4f59-95d0-d06e4d859c51" targetNamespace="http://schemas.microsoft.com/office/2006/metadata/properties" ma:root="true" ma:fieldsID="39f099ba729476e6061201a25f71c0fc" ns3:_="">
    <xsd:import namespace="609d00db-7894-4f59-95d0-d06e4d859c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d00db-7894-4f59-95d0-d06e4d859c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9d00db-7894-4f59-95d0-d06e4d859c51" xsi:nil="true"/>
  </documentManagement>
</p:properties>
</file>

<file path=customXml/itemProps1.xml><?xml version="1.0" encoding="utf-8"?>
<ds:datastoreItem xmlns:ds="http://schemas.openxmlformats.org/officeDocument/2006/customXml" ds:itemID="{C0B033D6-F3F0-4627-AAFA-4A2F9EA633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038133-F0E5-4FC2-8E93-1B461434C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9d00db-7894-4f59-95d0-d06e4d859c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24FC86-00BF-44AB-9723-0FFDC0FBBE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6C6A7C-7D32-4652-B103-EA16136A3DFD}">
  <ds:schemaRefs>
    <ds:schemaRef ds:uri="http://schemas.microsoft.com/office/2006/metadata/properties"/>
    <ds:schemaRef ds:uri="http://schemas.microsoft.com/office/infopath/2007/PartnerControls"/>
    <ds:schemaRef ds:uri="609d00db-7894-4f59-95d0-d06e4d859c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trabajos CEU.dotx</Template>
  <TotalTime>3</TotalTime>
  <Pages>33</Pages>
  <Words>2004</Words>
  <Characters>11123</Characters>
  <Application>Microsoft Office Word</Application>
  <DocSecurity>0</DocSecurity>
  <Lines>411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pablo suarez mendez</cp:lastModifiedBy>
  <cp:revision>5</cp:revision>
  <dcterms:created xsi:type="dcterms:W3CDTF">2026-03-09T10:57:00Z</dcterms:created>
  <dcterms:modified xsi:type="dcterms:W3CDTF">2026-03-09T10:59:00Z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0x010100F14B330C985AC043A536503B165A8F73</vt:lpwstr>
  </property>
</Properties>
</file>